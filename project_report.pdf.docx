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72F5" w14:textId="3B1E50DE" w:rsidR="00BF42CA" w:rsidRDefault="00791C29" w:rsidP="00C6554A">
      <w:pPr>
        <w:pStyle w:val="Title"/>
        <w:rPr>
          <w:rFonts w:ascii="Algerian" w:hAnsi="Algerian"/>
          <w:sz w:val="72"/>
          <w:szCs w:val="72"/>
          <w:u w:val="single"/>
        </w:rPr>
      </w:pPr>
      <w:r>
        <w:rPr>
          <w:noProof/>
        </w:rPr>
        <w:drawing>
          <wp:inline distT="0" distB="0" distL="0" distR="0" wp14:anchorId="075F3A33" wp14:editId="7A08DF09">
            <wp:extent cx="3470313" cy="1286510"/>
            <wp:effectExtent l="0" t="0" r="0" b="8890"/>
            <wp:docPr id="133110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8990" cy="1334213"/>
                    </a:xfrm>
                    <a:prstGeom prst="rect">
                      <a:avLst/>
                    </a:prstGeom>
                    <a:noFill/>
                    <a:ln>
                      <a:noFill/>
                    </a:ln>
                  </pic:spPr>
                </pic:pic>
              </a:graphicData>
            </a:graphic>
          </wp:inline>
        </w:drawing>
      </w:r>
    </w:p>
    <w:p w14:paraId="22DD7B86" w14:textId="77777777" w:rsidR="00791C29" w:rsidRDefault="00791C29" w:rsidP="00C6554A">
      <w:pPr>
        <w:pStyle w:val="Title"/>
        <w:rPr>
          <w:rFonts w:ascii="Algerian" w:hAnsi="Algerian"/>
          <w:sz w:val="72"/>
          <w:szCs w:val="72"/>
          <w:u w:val="single"/>
        </w:rPr>
      </w:pPr>
    </w:p>
    <w:p w14:paraId="70FDD08E" w14:textId="61B4C904" w:rsidR="00B64AD4" w:rsidRPr="00DD59B2" w:rsidRDefault="00E37AA0" w:rsidP="00C6554A">
      <w:pPr>
        <w:pStyle w:val="Title"/>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59B2">
        <w:rPr>
          <w:rFonts w:ascii="Times New Roman" w:hAnsi="Times New Roman" w:cs="Times New Roman"/>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
    <w:p w14:paraId="158E9979" w14:textId="77777777" w:rsidR="00E37AA0" w:rsidRPr="00E37AA0" w:rsidRDefault="00E37AA0" w:rsidP="00C6554A">
      <w:pPr>
        <w:pStyle w:val="Title"/>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4651A" w14:textId="247B1AF7" w:rsidR="00B64AD4" w:rsidRPr="00A62269" w:rsidRDefault="00B64AD4" w:rsidP="00836277">
      <w:pPr>
        <w:pStyle w:val="Subtitle"/>
        <w:rPr>
          <w:rFonts w:ascii="Times New Roman" w:hAnsi="Times New Roman" w:cs="Times New Roman"/>
          <w:b/>
          <w:bCs/>
          <w:sz w:val="40"/>
          <w:szCs w:val="40"/>
          <w:u w:val="single"/>
        </w:rPr>
      </w:pPr>
      <w:r w:rsidRPr="00A62269">
        <w:rPr>
          <w:rFonts w:ascii="Times New Roman" w:hAnsi="Times New Roman" w:cs="Times New Roman"/>
          <w:b/>
          <w:bCs/>
          <w:sz w:val="40"/>
          <w:szCs w:val="40"/>
          <w:u w:val="single"/>
        </w:rPr>
        <w:t>Financial investemnt recommender syste</w:t>
      </w:r>
      <w:r w:rsidR="00836277" w:rsidRPr="00A62269">
        <w:rPr>
          <w:rFonts w:ascii="Times New Roman" w:hAnsi="Times New Roman" w:cs="Times New Roman"/>
          <w:b/>
          <w:bCs/>
          <w:sz w:val="40"/>
          <w:szCs w:val="40"/>
          <w:u w:val="single"/>
        </w:rPr>
        <w:t>m</w:t>
      </w:r>
    </w:p>
    <w:p w14:paraId="6124DE20" w14:textId="77777777" w:rsidR="00E0663B" w:rsidRDefault="00E0663B" w:rsidP="000F3C06">
      <w:pPr>
        <w:pStyle w:val="Subtitle"/>
        <w:jc w:val="left"/>
        <w:rPr>
          <w:sz w:val="40"/>
          <w:szCs w:val="40"/>
          <w:u w:val="single"/>
        </w:rPr>
      </w:pPr>
    </w:p>
    <w:p w14:paraId="45A82916" w14:textId="77777777" w:rsidR="006012D6" w:rsidRDefault="006012D6" w:rsidP="000F3C06">
      <w:pPr>
        <w:pStyle w:val="Subtitle"/>
        <w:jc w:val="left"/>
        <w:rPr>
          <w:sz w:val="40"/>
          <w:szCs w:val="40"/>
          <w:u w:val="single"/>
        </w:rPr>
      </w:pPr>
    </w:p>
    <w:p w14:paraId="469B5F1B" w14:textId="77777777" w:rsidR="006012D6" w:rsidRPr="00836277" w:rsidRDefault="006012D6" w:rsidP="000F3C06">
      <w:pPr>
        <w:pStyle w:val="Subtitle"/>
        <w:jc w:val="left"/>
        <w:rPr>
          <w:sz w:val="40"/>
          <w:szCs w:val="40"/>
          <w:u w:val="single"/>
        </w:rPr>
      </w:pPr>
    </w:p>
    <w:p w14:paraId="11448BAD" w14:textId="77777777" w:rsidR="00742345" w:rsidRPr="006012D6" w:rsidRDefault="00004C8A" w:rsidP="000F3C06">
      <w:pPr>
        <w:jc w:val="center"/>
        <w:rPr>
          <w:rFonts w:ascii="Times New Roman" w:hAnsi="Times New Roman" w:cs="Times New Roman"/>
          <w:b/>
          <w:bCs/>
          <w:sz w:val="48"/>
          <w:szCs w:val="48"/>
        </w:rPr>
      </w:pPr>
      <w:r w:rsidRPr="006012D6">
        <w:rPr>
          <w:rFonts w:ascii="Times New Roman" w:hAnsi="Times New Roman" w:cs="Times New Roman"/>
          <w:b/>
          <w:bCs/>
          <w:sz w:val="48"/>
          <w:szCs w:val="48"/>
        </w:rPr>
        <w:t>Submitted by</w:t>
      </w:r>
      <w:r w:rsidR="00742345" w:rsidRPr="006012D6">
        <w:rPr>
          <w:rFonts w:ascii="Times New Roman" w:hAnsi="Times New Roman" w:cs="Times New Roman"/>
          <w:b/>
          <w:bCs/>
          <w:sz w:val="48"/>
          <w:szCs w:val="48"/>
        </w:rPr>
        <w:t>: Aadra Khattri</w:t>
      </w:r>
    </w:p>
    <w:p w14:paraId="1AFC5678" w14:textId="4D57C5F1" w:rsidR="009B4F8E" w:rsidRPr="006012D6" w:rsidRDefault="00004C8A" w:rsidP="000F3C06">
      <w:pPr>
        <w:jc w:val="center"/>
        <w:rPr>
          <w:rFonts w:ascii="Times New Roman" w:hAnsi="Times New Roman" w:cs="Times New Roman"/>
          <w:b/>
          <w:bCs/>
          <w:sz w:val="48"/>
          <w:szCs w:val="48"/>
        </w:rPr>
      </w:pPr>
      <w:r w:rsidRPr="006012D6">
        <w:rPr>
          <w:rFonts w:ascii="Times New Roman" w:hAnsi="Times New Roman" w:cs="Times New Roman"/>
          <w:b/>
          <w:bCs/>
          <w:sz w:val="48"/>
          <w:szCs w:val="48"/>
        </w:rPr>
        <w:t xml:space="preserve">Course: </w:t>
      </w:r>
      <w:r w:rsidR="00742345" w:rsidRPr="006012D6">
        <w:rPr>
          <w:rFonts w:ascii="Times New Roman" w:hAnsi="Times New Roman" w:cs="Times New Roman"/>
          <w:b/>
          <w:bCs/>
          <w:sz w:val="48"/>
          <w:szCs w:val="48"/>
        </w:rPr>
        <w:t>B.</w:t>
      </w:r>
      <w:r w:rsidR="00670EBE" w:rsidRPr="006012D6">
        <w:rPr>
          <w:rFonts w:ascii="Times New Roman" w:hAnsi="Times New Roman" w:cs="Times New Roman"/>
          <w:b/>
          <w:bCs/>
          <w:sz w:val="48"/>
          <w:szCs w:val="48"/>
        </w:rPr>
        <w:t xml:space="preserve"> </w:t>
      </w:r>
      <w:r w:rsidR="00742345" w:rsidRPr="006012D6">
        <w:rPr>
          <w:rFonts w:ascii="Times New Roman" w:hAnsi="Times New Roman" w:cs="Times New Roman"/>
          <w:b/>
          <w:bCs/>
          <w:sz w:val="48"/>
          <w:szCs w:val="48"/>
        </w:rPr>
        <w:t>Tech CSE(AI-ML)</w:t>
      </w:r>
    </w:p>
    <w:p w14:paraId="02DE9035" w14:textId="4A95B0E1" w:rsidR="00742345" w:rsidRPr="006012D6" w:rsidRDefault="00742345" w:rsidP="000F3C06">
      <w:pPr>
        <w:jc w:val="center"/>
        <w:rPr>
          <w:b/>
          <w:bCs/>
          <w:sz w:val="48"/>
          <w:szCs w:val="48"/>
        </w:rPr>
      </w:pPr>
      <w:r w:rsidRPr="006012D6">
        <w:rPr>
          <w:rFonts w:ascii="Times New Roman" w:hAnsi="Times New Roman" w:cs="Times New Roman"/>
          <w:b/>
          <w:bCs/>
          <w:sz w:val="48"/>
          <w:szCs w:val="48"/>
        </w:rPr>
        <w:t>Reg. No.: 25BAI11012</w:t>
      </w:r>
    </w:p>
    <w:p w14:paraId="161B6B4D" w14:textId="658D6C99" w:rsidR="004018A1" w:rsidRPr="000A36C1" w:rsidRDefault="00836277" w:rsidP="00C13A3A">
      <w:pPr>
        <w:pStyle w:val="Heading1"/>
        <w:rPr>
          <w:rFonts w:ascii="Times New Roman" w:hAnsi="Times New Roman" w:cs="Times New Roman"/>
          <w:sz w:val="48"/>
          <w:szCs w:val="48"/>
        </w:rPr>
      </w:pPr>
      <w:r w:rsidRPr="000F3C06">
        <w:rPr>
          <w:b/>
          <w:bCs/>
          <w:sz w:val="40"/>
          <w:szCs w:val="40"/>
        </w:rPr>
        <w:br w:type="page"/>
      </w:r>
      <w:r w:rsidR="004018A1" w:rsidRPr="000A36C1">
        <w:rPr>
          <w:rFonts w:ascii="Times New Roman" w:hAnsi="Times New Roman" w:cs="Times New Roman"/>
          <w:sz w:val="48"/>
          <w:szCs w:val="48"/>
        </w:rPr>
        <w:lastRenderedPageBreak/>
        <w:t>Contents</w:t>
      </w:r>
    </w:p>
    <w:p w14:paraId="038B1CF3" w14:textId="2B3849AC" w:rsidR="004018A1" w:rsidRPr="000A36C1" w:rsidRDefault="004018A1"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Introduction</w:t>
      </w:r>
    </w:p>
    <w:p w14:paraId="263FE69D" w14:textId="499F8F69" w:rsidR="004018A1" w:rsidRPr="000A36C1" w:rsidRDefault="004018A1"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 xml:space="preserve">Problem </w:t>
      </w:r>
      <w:r w:rsidR="00AB4908" w:rsidRPr="000A36C1">
        <w:rPr>
          <w:rFonts w:ascii="Times New Roman" w:hAnsi="Times New Roman" w:cs="Times New Roman"/>
          <w:sz w:val="40"/>
          <w:szCs w:val="40"/>
        </w:rPr>
        <w:t>Statement</w:t>
      </w:r>
    </w:p>
    <w:p w14:paraId="3AE4A618" w14:textId="3D7F03F1" w:rsidR="004018A1" w:rsidRPr="000A36C1" w:rsidRDefault="00B338F9"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Functional Requi</w:t>
      </w:r>
      <w:r w:rsidR="00305984" w:rsidRPr="000A36C1">
        <w:rPr>
          <w:rFonts w:ascii="Times New Roman" w:hAnsi="Times New Roman" w:cs="Times New Roman"/>
          <w:sz w:val="40"/>
          <w:szCs w:val="40"/>
        </w:rPr>
        <w:t>rements</w:t>
      </w:r>
    </w:p>
    <w:p w14:paraId="09243F29" w14:textId="794F9EFC" w:rsidR="00305984" w:rsidRPr="000A36C1" w:rsidRDefault="00305984"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Non-Functional Requirements</w:t>
      </w:r>
    </w:p>
    <w:p w14:paraId="6AD0094C" w14:textId="19FE08A8" w:rsidR="00305984" w:rsidRPr="000A36C1" w:rsidRDefault="00305984"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System Architecture</w:t>
      </w:r>
    </w:p>
    <w:p w14:paraId="0B7AB2B2" w14:textId="01026076" w:rsidR="00744A80" w:rsidRDefault="00744A80"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 xml:space="preserve">Design </w:t>
      </w:r>
      <w:r w:rsidR="000711E7">
        <w:rPr>
          <w:rFonts w:ascii="Times New Roman" w:hAnsi="Times New Roman" w:cs="Times New Roman"/>
          <w:sz w:val="40"/>
          <w:szCs w:val="40"/>
        </w:rPr>
        <w:t>Approach</w:t>
      </w:r>
    </w:p>
    <w:p w14:paraId="43FE57A1" w14:textId="1085BE17" w:rsidR="000711E7" w:rsidRPr="000A36C1" w:rsidRDefault="000711E7" w:rsidP="00E462FD">
      <w:pPr>
        <w:pStyle w:val="ListParagraph"/>
        <w:numPr>
          <w:ilvl w:val="0"/>
          <w:numId w:val="6"/>
        </w:numPr>
        <w:rPr>
          <w:rFonts w:ascii="Times New Roman" w:hAnsi="Times New Roman" w:cs="Times New Roman"/>
          <w:sz w:val="40"/>
          <w:szCs w:val="40"/>
        </w:rPr>
      </w:pPr>
      <w:r>
        <w:rPr>
          <w:rFonts w:ascii="Times New Roman" w:hAnsi="Times New Roman" w:cs="Times New Roman"/>
          <w:sz w:val="40"/>
          <w:szCs w:val="40"/>
        </w:rPr>
        <w:t>Algorithm Development</w:t>
      </w:r>
    </w:p>
    <w:p w14:paraId="141CE348" w14:textId="0398DED6" w:rsidR="004018A1" w:rsidRPr="000A36C1" w:rsidRDefault="004018A1"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 xml:space="preserve">Design </w:t>
      </w:r>
      <w:r w:rsidR="00426366" w:rsidRPr="000A36C1">
        <w:rPr>
          <w:rFonts w:ascii="Times New Roman" w:hAnsi="Times New Roman" w:cs="Times New Roman"/>
          <w:sz w:val="40"/>
          <w:szCs w:val="40"/>
        </w:rPr>
        <w:t>Decisions and Rationale</w:t>
      </w:r>
    </w:p>
    <w:p w14:paraId="7A15C0B2" w14:textId="628E5A85" w:rsidR="00426366" w:rsidRPr="002D131B" w:rsidRDefault="00426366"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Implementation Details</w:t>
      </w:r>
    </w:p>
    <w:p w14:paraId="0C3593C7" w14:textId="5C5C9A38" w:rsidR="00426366" w:rsidRPr="000A36C1" w:rsidRDefault="00830099"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Testing Approach</w:t>
      </w:r>
      <w:r w:rsidR="002D131B">
        <w:rPr>
          <w:rFonts w:ascii="Times New Roman" w:hAnsi="Times New Roman" w:cs="Times New Roman"/>
          <w:sz w:val="40"/>
          <w:szCs w:val="40"/>
        </w:rPr>
        <w:t>/ Screenshots</w:t>
      </w:r>
    </w:p>
    <w:p w14:paraId="36FEF23E" w14:textId="6F426779" w:rsidR="00830099" w:rsidRPr="000A36C1" w:rsidRDefault="00830099"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Challenges Faced</w:t>
      </w:r>
    </w:p>
    <w:p w14:paraId="4D855C43" w14:textId="615CC7FC" w:rsidR="00830099" w:rsidRPr="000A36C1" w:rsidRDefault="00830099"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 xml:space="preserve">Learnings </w:t>
      </w:r>
      <w:r w:rsidR="0003729F" w:rsidRPr="000A36C1">
        <w:rPr>
          <w:rFonts w:ascii="Times New Roman" w:hAnsi="Times New Roman" w:cs="Times New Roman"/>
          <w:sz w:val="40"/>
          <w:szCs w:val="40"/>
        </w:rPr>
        <w:t>&amp; Key Takeaways</w:t>
      </w:r>
    </w:p>
    <w:p w14:paraId="6E303A5A" w14:textId="6357FEC1" w:rsidR="0003729F" w:rsidRPr="000A36C1" w:rsidRDefault="000A36C1"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Future Enhancements</w:t>
      </w:r>
    </w:p>
    <w:p w14:paraId="0F974CDA" w14:textId="0FB4DF1F" w:rsidR="000A36C1" w:rsidRPr="000A36C1" w:rsidRDefault="000A36C1" w:rsidP="00E462FD">
      <w:pPr>
        <w:pStyle w:val="ListParagraph"/>
        <w:numPr>
          <w:ilvl w:val="0"/>
          <w:numId w:val="6"/>
        </w:numPr>
        <w:rPr>
          <w:rFonts w:ascii="Times New Roman" w:hAnsi="Times New Roman" w:cs="Times New Roman"/>
          <w:sz w:val="40"/>
          <w:szCs w:val="40"/>
        </w:rPr>
      </w:pPr>
      <w:r w:rsidRPr="000A36C1">
        <w:rPr>
          <w:rFonts w:ascii="Times New Roman" w:hAnsi="Times New Roman" w:cs="Times New Roman"/>
          <w:sz w:val="40"/>
          <w:szCs w:val="40"/>
        </w:rPr>
        <w:t>References</w:t>
      </w:r>
    </w:p>
    <w:p w14:paraId="1861D3C8" w14:textId="7E22B35B" w:rsidR="00C6554A" w:rsidRPr="000A36C1" w:rsidRDefault="00C6554A" w:rsidP="000A36C1">
      <w:pPr>
        <w:pStyle w:val="ListParagraph"/>
        <w:ind w:left="1210"/>
        <w:rPr>
          <w:rFonts w:ascii="Times New Roman" w:hAnsi="Times New Roman" w:cs="Times New Roman"/>
          <w:sz w:val="40"/>
          <w:szCs w:val="40"/>
        </w:rPr>
      </w:pPr>
      <w:r w:rsidRPr="000A36C1">
        <w:rPr>
          <w:rFonts w:ascii="Times New Roman" w:hAnsi="Times New Roman" w:cs="Times New Roman"/>
          <w:sz w:val="40"/>
          <w:szCs w:val="40"/>
        </w:rPr>
        <w:br w:type="page"/>
      </w:r>
    </w:p>
    <w:p w14:paraId="7C066F27" w14:textId="6CBAA950" w:rsidR="00C6554A" w:rsidRPr="00BC2BC0" w:rsidRDefault="00965E42" w:rsidP="00C6554A">
      <w:pPr>
        <w:pStyle w:val="Heading1"/>
        <w:rPr>
          <w:rFonts w:ascii="Times New Roman" w:hAnsi="Times New Roman" w:cs="Times New Roman"/>
          <w:szCs w:val="32"/>
        </w:rPr>
      </w:pPr>
      <w:r w:rsidRPr="00BC2BC0">
        <w:rPr>
          <w:rFonts w:ascii="Times New Roman" w:hAnsi="Times New Roman" w:cs="Times New Roman"/>
          <w:szCs w:val="32"/>
        </w:rPr>
        <w:lastRenderedPageBreak/>
        <w:t>Introduction</w:t>
      </w:r>
    </w:p>
    <w:p w14:paraId="6B632F96" w14:textId="2CC22801" w:rsidR="00965E42" w:rsidRPr="00BC2BC0" w:rsidRDefault="00965E42" w:rsidP="00965E42">
      <w:pPr>
        <w:rPr>
          <w:rFonts w:ascii="Times New Roman" w:hAnsi="Times New Roman" w:cs="Times New Roman"/>
          <w:sz w:val="32"/>
          <w:szCs w:val="32"/>
        </w:rPr>
      </w:pPr>
      <w:r w:rsidRPr="00BC2BC0">
        <w:rPr>
          <w:rFonts w:ascii="Times New Roman" w:hAnsi="Times New Roman" w:cs="Times New Roman"/>
          <w:sz w:val="32"/>
          <w:szCs w:val="32"/>
        </w:rPr>
        <w:t>Financial Planning is an essential life skill, yet may individuals- especially women often hesitate to explore investment opportunities due to lack of awareness, guidance or confidence. In today’s world, where financial independence is directly linked to personal security and empowerment, it is crucial for women to understand how to manage their income wisely and build long-term wealth.</w:t>
      </w:r>
    </w:p>
    <w:p w14:paraId="2E010482" w14:textId="6F8AF99D" w:rsidR="00965E42" w:rsidRPr="00BC2BC0" w:rsidRDefault="00965E42" w:rsidP="00965E42">
      <w:pPr>
        <w:rPr>
          <w:rFonts w:ascii="Times New Roman" w:hAnsi="Times New Roman" w:cs="Times New Roman"/>
          <w:sz w:val="32"/>
          <w:szCs w:val="32"/>
        </w:rPr>
      </w:pPr>
      <w:r w:rsidRPr="00BC2BC0">
        <w:rPr>
          <w:rFonts w:ascii="Times New Roman" w:hAnsi="Times New Roman" w:cs="Times New Roman"/>
          <w:sz w:val="32"/>
          <w:szCs w:val="32"/>
        </w:rPr>
        <w:t>This project aims to support the awareness by creating a simple and interactive Financial Investment Recommender System using Python. The program helps users, particularly young women and beginners, understand the 50-30-20 budgeting rule, calculate savings and explore investment options based on their risk comfort level. The system acts as a basic financial guide, encouraging women to take informed decisions about savings, expenses and investments</w:t>
      </w:r>
      <w:r w:rsidR="00D9504B" w:rsidRPr="00BC2BC0">
        <w:rPr>
          <w:rFonts w:ascii="Times New Roman" w:hAnsi="Times New Roman" w:cs="Times New Roman"/>
          <w:sz w:val="32"/>
          <w:szCs w:val="32"/>
        </w:rPr>
        <w:t xml:space="preserve"> without needing any prior financial knowledge.</w:t>
      </w:r>
    </w:p>
    <w:p w14:paraId="563BB45C" w14:textId="77777777" w:rsidR="001267AE" w:rsidRPr="00BC2BC0" w:rsidRDefault="001267AE" w:rsidP="00965E42">
      <w:pPr>
        <w:rPr>
          <w:rFonts w:ascii="Times New Roman" w:hAnsi="Times New Roman" w:cs="Times New Roman"/>
          <w:sz w:val="32"/>
          <w:szCs w:val="32"/>
        </w:rPr>
      </w:pPr>
    </w:p>
    <w:p w14:paraId="04F78056" w14:textId="50F6B436" w:rsidR="00C6554A" w:rsidRPr="00BC2BC0" w:rsidRDefault="00A441D1" w:rsidP="00C6554A">
      <w:pPr>
        <w:pStyle w:val="Heading2"/>
        <w:rPr>
          <w:rFonts w:ascii="Times New Roman" w:hAnsi="Times New Roman" w:cs="Times New Roman"/>
          <w:sz w:val="32"/>
          <w:szCs w:val="32"/>
        </w:rPr>
      </w:pPr>
      <w:r w:rsidRPr="00BC2BC0">
        <w:rPr>
          <w:rFonts w:ascii="Times New Roman" w:hAnsi="Times New Roman" w:cs="Times New Roman"/>
          <w:sz w:val="32"/>
          <w:szCs w:val="32"/>
        </w:rPr>
        <w:t xml:space="preserve">PrOBlem </w:t>
      </w:r>
      <w:r w:rsidR="000A36C1">
        <w:rPr>
          <w:rFonts w:ascii="Times New Roman" w:hAnsi="Times New Roman" w:cs="Times New Roman"/>
          <w:sz w:val="32"/>
          <w:szCs w:val="32"/>
        </w:rPr>
        <w:t>Statement</w:t>
      </w:r>
    </w:p>
    <w:p w14:paraId="6B043B23" w14:textId="3DE097EB" w:rsidR="00A441D1" w:rsidRPr="00BC2BC0" w:rsidRDefault="00A441D1" w:rsidP="00A441D1">
      <w:pPr>
        <w:rPr>
          <w:rFonts w:ascii="Times New Roman" w:hAnsi="Times New Roman" w:cs="Times New Roman"/>
          <w:sz w:val="32"/>
          <w:szCs w:val="32"/>
        </w:rPr>
      </w:pPr>
      <w:r w:rsidRPr="00BC2BC0">
        <w:rPr>
          <w:rFonts w:ascii="Times New Roman" w:hAnsi="Times New Roman" w:cs="Times New Roman"/>
          <w:sz w:val="32"/>
          <w:szCs w:val="32"/>
        </w:rPr>
        <w:t>Many women, especially students and young professionals, struggle to understand where and how to begin their financial journey. Limited exposure to financial planning leads to confusion about budgeting, investment safety and long-term wealth building.</w:t>
      </w:r>
    </w:p>
    <w:p w14:paraId="2A89B4CF" w14:textId="65EE59F6" w:rsidR="00A441D1" w:rsidRPr="00BC2BC0" w:rsidRDefault="00A441D1" w:rsidP="00A441D1">
      <w:pPr>
        <w:rPr>
          <w:rFonts w:ascii="Times New Roman" w:hAnsi="Times New Roman" w:cs="Times New Roman"/>
          <w:sz w:val="32"/>
          <w:szCs w:val="32"/>
        </w:rPr>
      </w:pPr>
      <w:r w:rsidRPr="00BC2BC0">
        <w:rPr>
          <w:rFonts w:ascii="Times New Roman" w:hAnsi="Times New Roman" w:cs="Times New Roman"/>
          <w:sz w:val="32"/>
          <w:szCs w:val="32"/>
        </w:rPr>
        <w:t>The problem this project addresses is: How can we provide a simple, beginner-friendly system that guides women in understanding their salary distribution and suggests suitable investments based on their risk preference?</w:t>
      </w:r>
    </w:p>
    <w:p w14:paraId="5A5E5770" w14:textId="2B854BE2" w:rsidR="002F50E9" w:rsidRPr="00BC2BC0" w:rsidRDefault="00A441D1" w:rsidP="009C720E">
      <w:pPr>
        <w:rPr>
          <w:rFonts w:ascii="Times New Roman" w:hAnsi="Times New Roman" w:cs="Times New Roman"/>
          <w:sz w:val="32"/>
          <w:szCs w:val="32"/>
        </w:rPr>
      </w:pPr>
      <w:r w:rsidRPr="00BC2BC0">
        <w:rPr>
          <w:rFonts w:ascii="Times New Roman" w:hAnsi="Times New Roman" w:cs="Times New Roman"/>
          <w:sz w:val="32"/>
          <w:szCs w:val="32"/>
        </w:rPr>
        <w:t xml:space="preserve">The goal is not to offer expert advice, but to make the first step toward financial independence </w:t>
      </w:r>
      <w:r w:rsidR="001267AE" w:rsidRPr="00BC2BC0">
        <w:rPr>
          <w:rFonts w:ascii="Times New Roman" w:hAnsi="Times New Roman" w:cs="Times New Roman"/>
          <w:sz w:val="32"/>
          <w:szCs w:val="32"/>
        </w:rPr>
        <w:t>easier and clearer.</w:t>
      </w:r>
    </w:p>
    <w:p w14:paraId="3951E781" w14:textId="61948B67" w:rsidR="009C720E" w:rsidRDefault="00C45C5C" w:rsidP="009C720E">
      <w:pPr>
        <w:pStyle w:val="Heading2"/>
        <w:rPr>
          <w:rFonts w:ascii="Times New Roman" w:hAnsi="Times New Roman" w:cs="Times New Roman"/>
          <w:sz w:val="32"/>
          <w:szCs w:val="32"/>
        </w:rPr>
      </w:pPr>
      <w:r>
        <w:rPr>
          <w:rFonts w:ascii="Times New Roman" w:hAnsi="Times New Roman" w:cs="Times New Roman"/>
          <w:sz w:val="32"/>
          <w:szCs w:val="32"/>
        </w:rPr>
        <w:lastRenderedPageBreak/>
        <w:t>Functional Requirements</w:t>
      </w:r>
    </w:p>
    <w:p w14:paraId="24F1D7F6" w14:textId="20D0425B" w:rsidR="00C45C5C" w:rsidRPr="00524714" w:rsidRDefault="00CC4DA1" w:rsidP="00E462FD">
      <w:pPr>
        <w:pStyle w:val="ListParagraph"/>
        <w:numPr>
          <w:ilvl w:val="0"/>
          <w:numId w:val="11"/>
        </w:numPr>
        <w:rPr>
          <w:rFonts w:ascii="Times New Roman" w:hAnsi="Times New Roman" w:cs="Times New Roman"/>
          <w:b/>
          <w:bCs/>
          <w:sz w:val="32"/>
          <w:szCs w:val="32"/>
          <w:u w:val="single"/>
        </w:rPr>
      </w:pPr>
      <w:r w:rsidRPr="00524714">
        <w:rPr>
          <w:rFonts w:ascii="Times New Roman" w:hAnsi="Times New Roman" w:cs="Times New Roman"/>
          <w:b/>
          <w:bCs/>
          <w:sz w:val="32"/>
          <w:szCs w:val="32"/>
          <w:u w:val="single"/>
        </w:rPr>
        <w:t>User Management</w:t>
      </w:r>
    </w:p>
    <w:p w14:paraId="7D8D2B52" w14:textId="05458329" w:rsidR="00607F6B" w:rsidRPr="00524714" w:rsidRDefault="00607F6B"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 xml:space="preserve">The system should allow the user to interact through a simple </w:t>
      </w:r>
      <w:r w:rsidR="00D10C37" w:rsidRPr="00524714">
        <w:rPr>
          <w:rFonts w:ascii="Times New Roman" w:hAnsi="Times New Roman" w:cs="Times New Roman"/>
          <w:sz w:val="32"/>
          <w:szCs w:val="32"/>
        </w:rPr>
        <w:t>menu-driven interface.</w:t>
      </w:r>
    </w:p>
    <w:p w14:paraId="6F963DF3" w14:textId="4A364527" w:rsidR="00D10C37" w:rsidRPr="00524714" w:rsidRDefault="00D10C37"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It should validate the user’s monthly salary input</w:t>
      </w:r>
      <w:r w:rsidR="00383650" w:rsidRPr="00524714">
        <w:rPr>
          <w:rFonts w:ascii="Times New Roman" w:hAnsi="Times New Roman" w:cs="Times New Roman"/>
          <w:sz w:val="32"/>
          <w:szCs w:val="32"/>
        </w:rPr>
        <w:t>.</w:t>
      </w:r>
    </w:p>
    <w:p w14:paraId="085AEF32" w14:textId="5A1A7186" w:rsidR="00383650" w:rsidRPr="00524714" w:rsidRDefault="00383650"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It should handle incorrect input</w:t>
      </w:r>
      <w:r w:rsidR="00EA00F6" w:rsidRPr="00524714">
        <w:rPr>
          <w:rFonts w:ascii="Times New Roman" w:hAnsi="Times New Roman" w:cs="Times New Roman"/>
          <w:sz w:val="32"/>
          <w:szCs w:val="32"/>
        </w:rPr>
        <w:t xml:space="preserve"> (</w:t>
      </w:r>
      <w:r w:rsidR="00A6722F" w:rsidRPr="00524714">
        <w:rPr>
          <w:rFonts w:ascii="Times New Roman" w:hAnsi="Times New Roman" w:cs="Times New Roman"/>
          <w:sz w:val="32"/>
          <w:szCs w:val="32"/>
        </w:rPr>
        <w:t>non-numeric, negative values) and prompt the user to re</w:t>
      </w:r>
      <w:r w:rsidR="00966CB1" w:rsidRPr="00524714">
        <w:rPr>
          <w:rFonts w:ascii="Times New Roman" w:hAnsi="Times New Roman" w:cs="Times New Roman"/>
          <w:sz w:val="32"/>
          <w:szCs w:val="32"/>
        </w:rPr>
        <w:t>-enter data.</w:t>
      </w:r>
    </w:p>
    <w:p w14:paraId="3AC041F4" w14:textId="06E213B1" w:rsidR="00524714" w:rsidRDefault="00966CB1"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 xml:space="preserve">The system should allow </w:t>
      </w:r>
      <w:r w:rsidR="00C92018" w:rsidRPr="00524714">
        <w:rPr>
          <w:rFonts w:ascii="Times New Roman" w:hAnsi="Times New Roman" w:cs="Times New Roman"/>
          <w:sz w:val="32"/>
          <w:szCs w:val="32"/>
        </w:rPr>
        <w:t>the user to request multiple recommendations in a loop until they</w:t>
      </w:r>
      <w:r w:rsidR="00D621B1" w:rsidRPr="00524714">
        <w:rPr>
          <w:rFonts w:ascii="Times New Roman" w:hAnsi="Times New Roman" w:cs="Times New Roman"/>
          <w:sz w:val="32"/>
          <w:szCs w:val="32"/>
        </w:rPr>
        <w:t xml:space="preserve"> choose to exit.</w:t>
      </w:r>
    </w:p>
    <w:p w14:paraId="54466C04" w14:textId="77777777" w:rsidR="00BB4EC9" w:rsidRPr="00027272" w:rsidRDefault="00BB4EC9" w:rsidP="00BB4EC9">
      <w:pPr>
        <w:pStyle w:val="ListParagraph"/>
        <w:rPr>
          <w:rFonts w:ascii="Times New Roman" w:hAnsi="Times New Roman" w:cs="Times New Roman"/>
          <w:sz w:val="32"/>
          <w:szCs w:val="32"/>
        </w:rPr>
      </w:pPr>
    </w:p>
    <w:p w14:paraId="7E505BDD" w14:textId="31E60A14" w:rsidR="00D621B1" w:rsidRPr="00524714" w:rsidRDefault="00D621B1" w:rsidP="00E462FD">
      <w:pPr>
        <w:pStyle w:val="ListParagraph"/>
        <w:numPr>
          <w:ilvl w:val="0"/>
          <w:numId w:val="11"/>
        </w:numPr>
        <w:rPr>
          <w:rFonts w:ascii="Times New Roman" w:hAnsi="Times New Roman" w:cs="Times New Roman"/>
          <w:b/>
          <w:bCs/>
          <w:sz w:val="32"/>
          <w:szCs w:val="32"/>
          <w:u w:val="single"/>
        </w:rPr>
      </w:pPr>
      <w:r w:rsidRPr="00524714">
        <w:rPr>
          <w:rFonts w:ascii="Times New Roman" w:hAnsi="Times New Roman" w:cs="Times New Roman"/>
          <w:b/>
          <w:bCs/>
          <w:sz w:val="32"/>
          <w:szCs w:val="32"/>
          <w:u w:val="single"/>
        </w:rPr>
        <w:t>Data Input and Processing</w:t>
      </w:r>
    </w:p>
    <w:p w14:paraId="43956625" w14:textId="47B1EEF3" w:rsidR="00D621B1" w:rsidRPr="00524714" w:rsidRDefault="00FE5DA3"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The system should accept the user’s monthly s</w:t>
      </w:r>
      <w:r w:rsidR="008301B4" w:rsidRPr="00524714">
        <w:rPr>
          <w:rFonts w:ascii="Times New Roman" w:hAnsi="Times New Roman" w:cs="Times New Roman"/>
          <w:sz w:val="32"/>
          <w:szCs w:val="32"/>
        </w:rPr>
        <w:t>a</w:t>
      </w:r>
      <w:r w:rsidRPr="00524714">
        <w:rPr>
          <w:rFonts w:ascii="Times New Roman" w:hAnsi="Times New Roman" w:cs="Times New Roman"/>
          <w:sz w:val="32"/>
          <w:szCs w:val="32"/>
        </w:rPr>
        <w:t xml:space="preserve">lary </w:t>
      </w:r>
      <w:r w:rsidR="00227B5D" w:rsidRPr="00524714">
        <w:rPr>
          <w:rFonts w:ascii="Times New Roman" w:hAnsi="Times New Roman" w:cs="Times New Roman"/>
          <w:sz w:val="32"/>
          <w:szCs w:val="32"/>
        </w:rPr>
        <w:t>as the primary input.</w:t>
      </w:r>
    </w:p>
    <w:p w14:paraId="589F0813" w14:textId="7C46FFC6" w:rsidR="00227B5D" w:rsidRPr="00524714" w:rsidRDefault="00227B5D"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 xml:space="preserve">It should process and calculate </w:t>
      </w:r>
      <w:r w:rsidR="001D406D" w:rsidRPr="00524714">
        <w:rPr>
          <w:rFonts w:ascii="Times New Roman" w:hAnsi="Times New Roman" w:cs="Times New Roman"/>
          <w:sz w:val="32"/>
          <w:szCs w:val="32"/>
        </w:rPr>
        <w:t>the 50-30-20 financial rule:</w:t>
      </w:r>
    </w:p>
    <w:p w14:paraId="0BCE57B0" w14:textId="7CAF0C7F" w:rsidR="001D406D" w:rsidRPr="00524714" w:rsidRDefault="00524714" w:rsidP="00524714">
      <w:pPr>
        <w:pStyle w:val="ListParagraph"/>
        <w:rPr>
          <w:rFonts w:ascii="Times New Roman" w:hAnsi="Times New Roman" w:cs="Times New Roman"/>
          <w:sz w:val="32"/>
          <w:szCs w:val="32"/>
        </w:rPr>
      </w:pPr>
      <w:r>
        <w:rPr>
          <w:rFonts w:ascii="Times New Roman" w:hAnsi="Times New Roman" w:cs="Times New Roman"/>
          <w:sz w:val="32"/>
          <w:szCs w:val="32"/>
        </w:rPr>
        <w:t>-</w:t>
      </w:r>
      <w:r w:rsidR="001D406D" w:rsidRPr="00524714">
        <w:rPr>
          <w:rFonts w:ascii="Times New Roman" w:hAnsi="Times New Roman" w:cs="Times New Roman"/>
          <w:sz w:val="32"/>
          <w:szCs w:val="32"/>
        </w:rPr>
        <w:t>50% Needs</w:t>
      </w:r>
    </w:p>
    <w:p w14:paraId="3F8A0305" w14:textId="627F62B0" w:rsidR="001D406D" w:rsidRPr="00524714" w:rsidRDefault="00524714" w:rsidP="00524714">
      <w:pPr>
        <w:pStyle w:val="ListParagraph"/>
        <w:rPr>
          <w:rFonts w:ascii="Times New Roman" w:hAnsi="Times New Roman" w:cs="Times New Roman"/>
          <w:sz w:val="32"/>
          <w:szCs w:val="32"/>
        </w:rPr>
      </w:pPr>
      <w:r>
        <w:rPr>
          <w:rFonts w:ascii="Times New Roman" w:hAnsi="Times New Roman" w:cs="Times New Roman"/>
          <w:sz w:val="32"/>
          <w:szCs w:val="32"/>
        </w:rPr>
        <w:t>-</w:t>
      </w:r>
      <w:r w:rsidR="009C53BB" w:rsidRPr="00524714">
        <w:rPr>
          <w:rFonts w:ascii="Times New Roman" w:hAnsi="Times New Roman" w:cs="Times New Roman"/>
          <w:sz w:val="32"/>
          <w:szCs w:val="32"/>
        </w:rPr>
        <w:t>30% Wants</w:t>
      </w:r>
    </w:p>
    <w:p w14:paraId="48012E4A" w14:textId="4BF9F232" w:rsidR="009C53BB" w:rsidRPr="00524714" w:rsidRDefault="00524714" w:rsidP="00524714">
      <w:pPr>
        <w:pStyle w:val="ListParagraph"/>
        <w:rPr>
          <w:rFonts w:ascii="Times New Roman" w:hAnsi="Times New Roman" w:cs="Times New Roman"/>
          <w:sz w:val="32"/>
          <w:szCs w:val="32"/>
        </w:rPr>
      </w:pPr>
      <w:r>
        <w:rPr>
          <w:rFonts w:ascii="Times New Roman" w:hAnsi="Times New Roman" w:cs="Times New Roman"/>
          <w:sz w:val="32"/>
          <w:szCs w:val="32"/>
        </w:rPr>
        <w:t>-</w:t>
      </w:r>
      <w:r w:rsidR="009C53BB" w:rsidRPr="00524714">
        <w:rPr>
          <w:rFonts w:ascii="Times New Roman" w:hAnsi="Times New Roman" w:cs="Times New Roman"/>
          <w:sz w:val="32"/>
          <w:szCs w:val="32"/>
        </w:rPr>
        <w:t>20% Investments/Savings</w:t>
      </w:r>
    </w:p>
    <w:p w14:paraId="646BAC96" w14:textId="0844B8DE" w:rsidR="00385E32" w:rsidRPr="00524714" w:rsidRDefault="00385E32"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It should compute basic recommendations based on investment amoun</w:t>
      </w:r>
      <w:r w:rsidR="001B2E05" w:rsidRPr="00524714">
        <w:rPr>
          <w:rFonts w:ascii="Times New Roman" w:hAnsi="Times New Roman" w:cs="Times New Roman"/>
          <w:sz w:val="32"/>
          <w:szCs w:val="32"/>
        </w:rPr>
        <w:t>t, such as:</w:t>
      </w:r>
    </w:p>
    <w:p w14:paraId="506F6124" w14:textId="102618FA" w:rsidR="001B2E05" w:rsidRPr="00524714" w:rsidRDefault="001B2E05" w:rsidP="00524714">
      <w:pPr>
        <w:pStyle w:val="ListParagraph"/>
        <w:rPr>
          <w:rFonts w:ascii="Times New Roman" w:hAnsi="Times New Roman" w:cs="Times New Roman"/>
          <w:sz w:val="32"/>
          <w:szCs w:val="32"/>
        </w:rPr>
      </w:pPr>
      <w:r w:rsidRPr="00524714">
        <w:rPr>
          <w:rFonts w:ascii="Times New Roman" w:hAnsi="Times New Roman" w:cs="Times New Roman"/>
          <w:sz w:val="32"/>
          <w:szCs w:val="32"/>
        </w:rPr>
        <w:t>-Emergency fund</w:t>
      </w:r>
    </w:p>
    <w:p w14:paraId="27E2E49B" w14:textId="2F7071EE" w:rsidR="001B2E05" w:rsidRPr="00524714" w:rsidRDefault="001B2E05" w:rsidP="00524714">
      <w:pPr>
        <w:pStyle w:val="ListParagraph"/>
        <w:rPr>
          <w:rFonts w:ascii="Times New Roman" w:hAnsi="Times New Roman" w:cs="Times New Roman"/>
          <w:sz w:val="32"/>
          <w:szCs w:val="32"/>
        </w:rPr>
      </w:pPr>
      <w:r w:rsidRPr="00524714">
        <w:rPr>
          <w:rFonts w:ascii="Times New Roman" w:hAnsi="Times New Roman" w:cs="Times New Roman"/>
          <w:sz w:val="32"/>
          <w:szCs w:val="32"/>
        </w:rPr>
        <w:t>-Fixed deposits</w:t>
      </w:r>
    </w:p>
    <w:p w14:paraId="3C547EB4" w14:textId="18357137" w:rsidR="001B2E05" w:rsidRPr="00524714" w:rsidRDefault="001B2E05" w:rsidP="00524714">
      <w:pPr>
        <w:pStyle w:val="ListParagraph"/>
        <w:rPr>
          <w:rFonts w:ascii="Times New Roman" w:hAnsi="Times New Roman" w:cs="Times New Roman"/>
          <w:sz w:val="32"/>
          <w:szCs w:val="32"/>
        </w:rPr>
      </w:pPr>
      <w:r w:rsidRPr="00524714">
        <w:rPr>
          <w:rFonts w:ascii="Times New Roman" w:hAnsi="Times New Roman" w:cs="Times New Roman"/>
          <w:sz w:val="32"/>
          <w:szCs w:val="32"/>
        </w:rPr>
        <w:t>-SIPs / Mutual Funds</w:t>
      </w:r>
    </w:p>
    <w:p w14:paraId="51C04D3D" w14:textId="76C89E4C" w:rsidR="001B2E05" w:rsidRPr="00524714" w:rsidRDefault="008F3DF3" w:rsidP="00524714">
      <w:pPr>
        <w:pStyle w:val="ListParagraph"/>
        <w:rPr>
          <w:rFonts w:ascii="Times New Roman" w:hAnsi="Times New Roman" w:cs="Times New Roman"/>
          <w:sz w:val="32"/>
          <w:szCs w:val="32"/>
        </w:rPr>
      </w:pPr>
      <w:r w:rsidRPr="00524714">
        <w:rPr>
          <w:rFonts w:ascii="Times New Roman" w:hAnsi="Times New Roman" w:cs="Times New Roman"/>
          <w:sz w:val="32"/>
          <w:szCs w:val="32"/>
        </w:rPr>
        <w:t>-PPF / NPS</w:t>
      </w:r>
    </w:p>
    <w:p w14:paraId="54A1B9C6" w14:textId="2EFBF4EA" w:rsidR="008F3DF3" w:rsidRDefault="008F3DF3"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 xml:space="preserve">It must enter correct data validation at each </w:t>
      </w:r>
      <w:r w:rsidR="00A137AA" w:rsidRPr="00524714">
        <w:rPr>
          <w:rFonts w:ascii="Times New Roman" w:hAnsi="Times New Roman" w:cs="Times New Roman"/>
          <w:sz w:val="32"/>
          <w:szCs w:val="32"/>
        </w:rPr>
        <w:t>step before processing</w:t>
      </w:r>
      <w:r w:rsidR="00BB4EC9">
        <w:rPr>
          <w:rFonts w:ascii="Times New Roman" w:hAnsi="Times New Roman" w:cs="Times New Roman"/>
          <w:sz w:val="32"/>
          <w:szCs w:val="32"/>
        </w:rPr>
        <w:t>.</w:t>
      </w:r>
    </w:p>
    <w:p w14:paraId="090346A2" w14:textId="77777777" w:rsidR="00BB4EC9" w:rsidRPr="00524714" w:rsidRDefault="00BB4EC9" w:rsidP="00BB4EC9">
      <w:pPr>
        <w:pStyle w:val="ListParagraph"/>
        <w:rPr>
          <w:rFonts w:ascii="Times New Roman" w:hAnsi="Times New Roman" w:cs="Times New Roman"/>
          <w:sz w:val="32"/>
          <w:szCs w:val="32"/>
        </w:rPr>
      </w:pPr>
    </w:p>
    <w:p w14:paraId="70508DBB" w14:textId="022B6388" w:rsidR="00A137AA" w:rsidRPr="00027272" w:rsidRDefault="00A137AA" w:rsidP="00E462FD">
      <w:pPr>
        <w:pStyle w:val="ListParagraph"/>
        <w:numPr>
          <w:ilvl w:val="0"/>
          <w:numId w:val="11"/>
        </w:numPr>
        <w:rPr>
          <w:rFonts w:ascii="Times New Roman" w:hAnsi="Times New Roman" w:cs="Times New Roman"/>
          <w:b/>
          <w:bCs/>
          <w:sz w:val="32"/>
          <w:szCs w:val="32"/>
          <w:u w:val="single"/>
        </w:rPr>
      </w:pPr>
      <w:r w:rsidRPr="00027272">
        <w:rPr>
          <w:rFonts w:ascii="Times New Roman" w:hAnsi="Times New Roman" w:cs="Times New Roman"/>
          <w:b/>
          <w:bCs/>
          <w:sz w:val="32"/>
          <w:szCs w:val="32"/>
          <w:u w:val="single"/>
        </w:rPr>
        <w:t>Reporting or Analytics</w:t>
      </w:r>
    </w:p>
    <w:p w14:paraId="79248555" w14:textId="10287598" w:rsidR="00A137AA" w:rsidRPr="00524714" w:rsidRDefault="007D1FEC"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 xml:space="preserve">The system should display a clear, structured breakdown of monthly budgeting based on </w:t>
      </w:r>
      <w:r w:rsidR="00CD3BCF" w:rsidRPr="00524714">
        <w:rPr>
          <w:rFonts w:ascii="Times New Roman" w:hAnsi="Times New Roman" w:cs="Times New Roman"/>
          <w:sz w:val="32"/>
          <w:szCs w:val="32"/>
        </w:rPr>
        <w:t>the 50-30-20 rule.</w:t>
      </w:r>
    </w:p>
    <w:p w14:paraId="16D5501C" w14:textId="0153D9E2" w:rsidR="00CD3BCF" w:rsidRPr="00524714" w:rsidRDefault="00CD3BCF"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lastRenderedPageBreak/>
        <w:t xml:space="preserve">It should generate investment recommendations tailored </w:t>
      </w:r>
      <w:r w:rsidR="00AC20F7" w:rsidRPr="00524714">
        <w:rPr>
          <w:rFonts w:ascii="Times New Roman" w:hAnsi="Times New Roman" w:cs="Times New Roman"/>
          <w:sz w:val="32"/>
          <w:szCs w:val="32"/>
        </w:rPr>
        <w:t xml:space="preserve">to the user’s </w:t>
      </w:r>
      <w:r w:rsidR="001A11F4" w:rsidRPr="00524714">
        <w:rPr>
          <w:rFonts w:ascii="Times New Roman" w:hAnsi="Times New Roman" w:cs="Times New Roman"/>
          <w:sz w:val="32"/>
          <w:szCs w:val="32"/>
        </w:rPr>
        <w:t>salary input.</w:t>
      </w:r>
    </w:p>
    <w:p w14:paraId="3C9B5914" w14:textId="22CC7CC9" w:rsidR="001A11F4" w:rsidRPr="00524714" w:rsidRDefault="00C15DD7"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 xml:space="preserve">The system should show summary messages or formatted results to help </w:t>
      </w:r>
      <w:r w:rsidR="00811125" w:rsidRPr="00524714">
        <w:rPr>
          <w:rFonts w:ascii="Times New Roman" w:hAnsi="Times New Roman" w:cs="Times New Roman"/>
          <w:sz w:val="32"/>
          <w:szCs w:val="32"/>
        </w:rPr>
        <w:t>the user interpret the output easily.</w:t>
      </w:r>
    </w:p>
    <w:p w14:paraId="252126B9" w14:textId="4ACA5A2D" w:rsidR="00811125" w:rsidRPr="00524714" w:rsidRDefault="00811125" w:rsidP="00E462FD">
      <w:pPr>
        <w:pStyle w:val="ListParagraph"/>
        <w:numPr>
          <w:ilvl w:val="0"/>
          <w:numId w:val="10"/>
        </w:numPr>
        <w:rPr>
          <w:rFonts w:ascii="Times New Roman" w:hAnsi="Times New Roman" w:cs="Times New Roman"/>
          <w:sz w:val="32"/>
          <w:szCs w:val="32"/>
        </w:rPr>
      </w:pPr>
      <w:r w:rsidRPr="00524714">
        <w:rPr>
          <w:rFonts w:ascii="Times New Roman" w:hAnsi="Times New Roman" w:cs="Times New Roman"/>
          <w:sz w:val="32"/>
          <w:szCs w:val="32"/>
        </w:rPr>
        <w:t>It should report errors</w:t>
      </w:r>
      <w:r w:rsidR="00377C80" w:rsidRPr="00524714">
        <w:rPr>
          <w:rFonts w:ascii="Times New Roman" w:hAnsi="Times New Roman" w:cs="Times New Roman"/>
          <w:sz w:val="32"/>
          <w:szCs w:val="32"/>
        </w:rPr>
        <w:t xml:space="preserve"> (if any) in a friendly and understandable manner.</w:t>
      </w:r>
    </w:p>
    <w:p w14:paraId="302F556F" w14:textId="77777777" w:rsidR="008301B4" w:rsidRPr="00524714" w:rsidRDefault="008301B4" w:rsidP="008301B4">
      <w:pPr>
        <w:rPr>
          <w:rFonts w:ascii="Times New Roman" w:hAnsi="Times New Roman" w:cs="Times New Roman"/>
          <w:sz w:val="32"/>
          <w:szCs w:val="32"/>
        </w:rPr>
      </w:pPr>
    </w:p>
    <w:p w14:paraId="0BC1B291" w14:textId="463D5A4F" w:rsidR="008301B4" w:rsidRDefault="008301B4" w:rsidP="008301B4">
      <w:pPr>
        <w:pStyle w:val="Heading2"/>
        <w:rPr>
          <w:rFonts w:ascii="Times New Roman" w:hAnsi="Times New Roman" w:cs="Times New Roman"/>
          <w:sz w:val="32"/>
          <w:szCs w:val="32"/>
        </w:rPr>
      </w:pPr>
      <w:r>
        <w:rPr>
          <w:rFonts w:ascii="Times New Roman" w:hAnsi="Times New Roman" w:cs="Times New Roman"/>
          <w:sz w:val="32"/>
          <w:szCs w:val="32"/>
        </w:rPr>
        <w:t>non-</w:t>
      </w:r>
      <w:r>
        <w:rPr>
          <w:rFonts w:ascii="Times New Roman" w:hAnsi="Times New Roman" w:cs="Times New Roman"/>
          <w:sz w:val="32"/>
          <w:szCs w:val="32"/>
        </w:rPr>
        <w:t>Functional Requirements</w:t>
      </w:r>
    </w:p>
    <w:p w14:paraId="34921CE9" w14:textId="676B3F0D" w:rsidR="008301B4" w:rsidRPr="003C0925" w:rsidRDefault="00AF54F0" w:rsidP="00E462FD">
      <w:pPr>
        <w:pStyle w:val="ListParagraph"/>
        <w:numPr>
          <w:ilvl w:val="0"/>
          <w:numId w:val="13"/>
        </w:numPr>
        <w:rPr>
          <w:rFonts w:ascii="Times New Roman" w:hAnsi="Times New Roman" w:cs="Times New Roman"/>
          <w:sz w:val="28"/>
          <w:szCs w:val="28"/>
        </w:rPr>
      </w:pPr>
      <w:r w:rsidRPr="003C0925">
        <w:rPr>
          <w:rFonts w:ascii="Times New Roman" w:hAnsi="Times New Roman" w:cs="Times New Roman"/>
          <w:sz w:val="28"/>
          <w:szCs w:val="28"/>
        </w:rPr>
        <w:t>Performance</w:t>
      </w:r>
    </w:p>
    <w:p w14:paraId="0573429D" w14:textId="04A93F2F" w:rsidR="00AF54F0" w:rsidRPr="003C0925" w:rsidRDefault="00AF54F0"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The program should provide </w:t>
      </w:r>
      <w:r w:rsidR="009D3DC0" w:rsidRPr="003C0925">
        <w:rPr>
          <w:rFonts w:ascii="Times New Roman" w:hAnsi="Times New Roman" w:cs="Times New Roman"/>
          <w:sz w:val="28"/>
          <w:szCs w:val="28"/>
        </w:rPr>
        <w:t>outputs instantly without any noticeable delay.</w:t>
      </w:r>
    </w:p>
    <w:p w14:paraId="3D2E6E4E" w14:textId="0C4315D5" w:rsidR="009D3DC0" w:rsidRDefault="009D3DC0"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It should Handle </w:t>
      </w:r>
      <w:r w:rsidR="00D71CD7" w:rsidRPr="003C0925">
        <w:rPr>
          <w:rFonts w:ascii="Times New Roman" w:hAnsi="Times New Roman" w:cs="Times New Roman"/>
          <w:sz w:val="28"/>
          <w:szCs w:val="28"/>
        </w:rPr>
        <w:t>repeated user inputs efficiently in the recommendation loop.</w:t>
      </w:r>
    </w:p>
    <w:p w14:paraId="2E7DB6B1" w14:textId="77777777" w:rsidR="00AE79F4" w:rsidRPr="003C0925" w:rsidRDefault="00AE79F4" w:rsidP="00AE79F4">
      <w:pPr>
        <w:pStyle w:val="ListParagraph"/>
        <w:rPr>
          <w:rFonts w:ascii="Times New Roman" w:hAnsi="Times New Roman" w:cs="Times New Roman"/>
          <w:sz w:val="28"/>
          <w:szCs w:val="28"/>
        </w:rPr>
      </w:pPr>
    </w:p>
    <w:p w14:paraId="555DDBBA" w14:textId="0B86C857" w:rsidR="00D71CD7" w:rsidRPr="003C0925" w:rsidRDefault="008C1845" w:rsidP="00E462FD">
      <w:pPr>
        <w:pStyle w:val="ListParagraph"/>
        <w:numPr>
          <w:ilvl w:val="0"/>
          <w:numId w:val="13"/>
        </w:numPr>
        <w:rPr>
          <w:rFonts w:ascii="Times New Roman" w:hAnsi="Times New Roman" w:cs="Times New Roman"/>
          <w:sz w:val="28"/>
          <w:szCs w:val="28"/>
        </w:rPr>
      </w:pPr>
      <w:r w:rsidRPr="003C0925">
        <w:rPr>
          <w:rFonts w:ascii="Times New Roman" w:hAnsi="Times New Roman" w:cs="Times New Roman"/>
          <w:sz w:val="28"/>
          <w:szCs w:val="28"/>
        </w:rPr>
        <w:t>Security</w:t>
      </w:r>
    </w:p>
    <w:p w14:paraId="1CEFFB84" w14:textId="396E64CF" w:rsidR="008C1845" w:rsidRPr="003C0925" w:rsidRDefault="008C1845"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The system should ensure that no sensitive data </w:t>
      </w:r>
      <w:r w:rsidR="008A0C99" w:rsidRPr="003C0925">
        <w:rPr>
          <w:rFonts w:ascii="Times New Roman" w:hAnsi="Times New Roman" w:cs="Times New Roman"/>
          <w:sz w:val="28"/>
          <w:szCs w:val="28"/>
        </w:rPr>
        <w:t>is stored.</w:t>
      </w:r>
    </w:p>
    <w:p w14:paraId="2980907B" w14:textId="5B1E3416" w:rsidR="008A0C99" w:rsidRPr="003C0925" w:rsidRDefault="008A0C99"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User input should be validated to prevent crashes or malicious </w:t>
      </w:r>
      <w:r w:rsidR="00416A6F" w:rsidRPr="003C0925">
        <w:rPr>
          <w:rFonts w:ascii="Times New Roman" w:hAnsi="Times New Roman" w:cs="Times New Roman"/>
          <w:sz w:val="28"/>
          <w:szCs w:val="28"/>
        </w:rPr>
        <w:t>inputs.</w:t>
      </w:r>
    </w:p>
    <w:p w14:paraId="7D0926C6" w14:textId="30C1167F" w:rsidR="00416A6F" w:rsidRDefault="00416A6F"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It should not expose any personal </w:t>
      </w:r>
      <w:r w:rsidR="00FB3DEB" w:rsidRPr="003C0925">
        <w:rPr>
          <w:rFonts w:ascii="Times New Roman" w:hAnsi="Times New Roman" w:cs="Times New Roman"/>
          <w:sz w:val="28"/>
          <w:szCs w:val="28"/>
        </w:rPr>
        <w:t>or financial information.</w:t>
      </w:r>
    </w:p>
    <w:p w14:paraId="686D56DF" w14:textId="77777777" w:rsidR="00AE79F4" w:rsidRPr="003C0925" w:rsidRDefault="00AE79F4" w:rsidP="00AE79F4">
      <w:pPr>
        <w:pStyle w:val="ListParagraph"/>
        <w:rPr>
          <w:rFonts w:ascii="Times New Roman" w:hAnsi="Times New Roman" w:cs="Times New Roman"/>
          <w:sz w:val="28"/>
          <w:szCs w:val="28"/>
        </w:rPr>
      </w:pPr>
    </w:p>
    <w:p w14:paraId="6D09AA5E" w14:textId="3942F8A2" w:rsidR="00FB3DEB" w:rsidRPr="003C0925" w:rsidRDefault="00FB3DEB" w:rsidP="00E462FD">
      <w:pPr>
        <w:pStyle w:val="ListParagraph"/>
        <w:numPr>
          <w:ilvl w:val="0"/>
          <w:numId w:val="13"/>
        </w:numPr>
        <w:rPr>
          <w:rFonts w:ascii="Times New Roman" w:hAnsi="Times New Roman" w:cs="Times New Roman"/>
          <w:sz w:val="28"/>
          <w:szCs w:val="28"/>
        </w:rPr>
      </w:pPr>
      <w:r w:rsidRPr="003C0925">
        <w:rPr>
          <w:rFonts w:ascii="Times New Roman" w:hAnsi="Times New Roman" w:cs="Times New Roman"/>
          <w:sz w:val="28"/>
          <w:szCs w:val="28"/>
        </w:rPr>
        <w:t>Reliability</w:t>
      </w:r>
    </w:p>
    <w:p w14:paraId="6C663B0B" w14:textId="0EF4F474" w:rsidR="00FB3DEB" w:rsidRPr="003C0925" w:rsidRDefault="00FB3DEB"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The system should function consistently without errors during repeated </w:t>
      </w:r>
      <w:r w:rsidR="00C17C7A" w:rsidRPr="003C0925">
        <w:rPr>
          <w:rFonts w:ascii="Times New Roman" w:hAnsi="Times New Roman" w:cs="Times New Roman"/>
          <w:sz w:val="28"/>
          <w:szCs w:val="28"/>
        </w:rPr>
        <w:t>usage.</w:t>
      </w:r>
    </w:p>
    <w:p w14:paraId="4FF3F257" w14:textId="6652BF62" w:rsidR="00C17C7A" w:rsidRPr="003C0925" w:rsidRDefault="00C17C7A"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It should handle invalid </w:t>
      </w:r>
      <w:r w:rsidR="00ED3B86" w:rsidRPr="003C0925">
        <w:rPr>
          <w:rFonts w:ascii="Times New Roman" w:hAnsi="Times New Roman" w:cs="Times New Roman"/>
          <w:sz w:val="28"/>
          <w:szCs w:val="28"/>
        </w:rPr>
        <w:t>inputs gracefully without terminating unexpectedly.</w:t>
      </w:r>
    </w:p>
    <w:p w14:paraId="40DEDE6E" w14:textId="0F850A1E" w:rsidR="00ED3B86" w:rsidRDefault="00ED3B86"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The calculation logic must always produce accurate and </w:t>
      </w:r>
      <w:r w:rsidR="00FD01A8" w:rsidRPr="003C0925">
        <w:rPr>
          <w:rFonts w:ascii="Times New Roman" w:hAnsi="Times New Roman" w:cs="Times New Roman"/>
          <w:sz w:val="28"/>
          <w:szCs w:val="28"/>
        </w:rPr>
        <w:t>p</w:t>
      </w:r>
      <w:r w:rsidRPr="003C0925">
        <w:rPr>
          <w:rFonts w:ascii="Times New Roman" w:hAnsi="Times New Roman" w:cs="Times New Roman"/>
          <w:sz w:val="28"/>
          <w:szCs w:val="28"/>
        </w:rPr>
        <w:t xml:space="preserve">redictable </w:t>
      </w:r>
      <w:r w:rsidR="00FD01A8" w:rsidRPr="003C0925">
        <w:rPr>
          <w:rFonts w:ascii="Times New Roman" w:hAnsi="Times New Roman" w:cs="Times New Roman"/>
          <w:sz w:val="28"/>
          <w:szCs w:val="28"/>
        </w:rPr>
        <w:t>results.</w:t>
      </w:r>
    </w:p>
    <w:p w14:paraId="3D5E8958" w14:textId="77777777" w:rsidR="00AE79F4" w:rsidRPr="003C0925" w:rsidRDefault="00AE79F4" w:rsidP="00AE79F4">
      <w:pPr>
        <w:pStyle w:val="ListParagraph"/>
        <w:rPr>
          <w:rFonts w:ascii="Times New Roman" w:hAnsi="Times New Roman" w:cs="Times New Roman"/>
          <w:sz w:val="28"/>
          <w:szCs w:val="28"/>
        </w:rPr>
      </w:pPr>
    </w:p>
    <w:p w14:paraId="01A73F33" w14:textId="43CB3ACD" w:rsidR="00FD01A8" w:rsidRPr="003C0925" w:rsidRDefault="00FD01A8" w:rsidP="00E462FD">
      <w:pPr>
        <w:pStyle w:val="ListParagraph"/>
        <w:numPr>
          <w:ilvl w:val="0"/>
          <w:numId w:val="13"/>
        </w:numPr>
        <w:rPr>
          <w:rFonts w:ascii="Times New Roman" w:hAnsi="Times New Roman" w:cs="Times New Roman"/>
          <w:sz w:val="28"/>
          <w:szCs w:val="28"/>
        </w:rPr>
      </w:pPr>
      <w:r w:rsidRPr="003C0925">
        <w:rPr>
          <w:rFonts w:ascii="Times New Roman" w:hAnsi="Times New Roman" w:cs="Times New Roman"/>
          <w:sz w:val="28"/>
          <w:szCs w:val="28"/>
        </w:rPr>
        <w:t>Scalability</w:t>
      </w:r>
    </w:p>
    <w:p w14:paraId="55A97B2A" w14:textId="0DBB686E" w:rsidR="00FD01A8" w:rsidRPr="003C0925" w:rsidRDefault="00FD01A8"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The system should be </w:t>
      </w:r>
      <w:r w:rsidR="00311B17" w:rsidRPr="003C0925">
        <w:rPr>
          <w:rFonts w:ascii="Times New Roman" w:hAnsi="Times New Roman" w:cs="Times New Roman"/>
          <w:sz w:val="28"/>
          <w:szCs w:val="28"/>
        </w:rPr>
        <w:t>easy to expand in the future by adding:</w:t>
      </w:r>
    </w:p>
    <w:p w14:paraId="308E3582" w14:textId="69A2030C" w:rsidR="00311B17" w:rsidRPr="00027272"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427288" w:rsidRPr="00027272">
        <w:rPr>
          <w:rFonts w:ascii="Times New Roman" w:hAnsi="Times New Roman" w:cs="Times New Roman"/>
          <w:sz w:val="28"/>
          <w:szCs w:val="28"/>
        </w:rPr>
        <w:t>More Investment categories</w:t>
      </w:r>
    </w:p>
    <w:p w14:paraId="025ABED0" w14:textId="075BE151" w:rsidR="00427288" w:rsidRPr="00027272"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427288" w:rsidRPr="00027272">
        <w:rPr>
          <w:rFonts w:ascii="Times New Roman" w:hAnsi="Times New Roman" w:cs="Times New Roman"/>
          <w:sz w:val="28"/>
          <w:szCs w:val="28"/>
        </w:rPr>
        <w:t>Graphical Dashboards</w:t>
      </w:r>
    </w:p>
    <w:p w14:paraId="3F470F16" w14:textId="6ADFA0DD" w:rsidR="00427288" w:rsidRPr="00027272"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427288" w:rsidRPr="00027272">
        <w:rPr>
          <w:rFonts w:ascii="Times New Roman" w:hAnsi="Times New Roman" w:cs="Times New Roman"/>
          <w:sz w:val="28"/>
          <w:szCs w:val="28"/>
        </w:rPr>
        <w:t>File storage</w:t>
      </w:r>
    </w:p>
    <w:p w14:paraId="72F6317E" w14:textId="202B2038" w:rsidR="00427288" w:rsidRPr="00027272"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lastRenderedPageBreak/>
        <w:t>-</w:t>
      </w:r>
      <w:r w:rsidR="00427288" w:rsidRPr="00027272">
        <w:rPr>
          <w:rFonts w:ascii="Times New Roman" w:hAnsi="Times New Roman" w:cs="Times New Roman"/>
          <w:sz w:val="28"/>
          <w:szCs w:val="28"/>
        </w:rPr>
        <w:t>User Login</w:t>
      </w:r>
    </w:p>
    <w:p w14:paraId="2E95CD11" w14:textId="317FC768" w:rsidR="003768EE" w:rsidRPr="003C0925" w:rsidRDefault="003768EE" w:rsidP="00E462FD">
      <w:pPr>
        <w:pStyle w:val="ListParagraph"/>
        <w:numPr>
          <w:ilvl w:val="0"/>
          <w:numId w:val="12"/>
        </w:numPr>
        <w:rPr>
          <w:rFonts w:ascii="Times New Roman" w:hAnsi="Times New Roman" w:cs="Times New Roman"/>
          <w:sz w:val="28"/>
          <w:szCs w:val="28"/>
        </w:rPr>
      </w:pPr>
      <w:r w:rsidRPr="003C0925">
        <w:rPr>
          <w:rFonts w:ascii="Times New Roman" w:hAnsi="Times New Roman" w:cs="Times New Roman"/>
          <w:sz w:val="28"/>
          <w:szCs w:val="28"/>
        </w:rPr>
        <w:t xml:space="preserve">The code structure should remain </w:t>
      </w:r>
      <w:r w:rsidR="008E6ECD" w:rsidRPr="003C0925">
        <w:rPr>
          <w:rFonts w:ascii="Times New Roman" w:hAnsi="Times New Roman" w:cs="Times New Roman"/>
          <w:sz w:val="28"/>
          <w:szCs w:val="28"/>
        </w:rPr>
        <w:t xml:space="preserve">easy to maintain for future          </w:t>
      </w:r>
      <w:r w:rsidR="00CA5B7D" w:rsidRPr="003C0925">
        <w:rPr>
          <w:rFonts w:ascii="Times New Roman" w:hAnsi="Times New Roman" w:cs="Times New Roman"/>
          <w:sz w:val="28"/>
          <w:szCs w:val="28"/>
        </w:rPr>
        <w:t xml:space="preserve"> </w:t>
      </w:r>
      <w:r w:rsidR="008E6ECD" w:rsidRPr="003C0925">
        <w:rPr>
          <w:rFonts w:ascii="Times New Roman" w:hAnsi="Times New Roman" w:cs="Times New Roman"/>
          <w:sz w:val="28"/>
          <w:szCs w:val="28"/>
        </w:rPr>
        <w:t>enhancements</w:t>
      </w:r>
    </w:p>
    <w:p w14:paraId="07D6F77E" w14:textId="77777777" w:rsidR="00150B1C" w:rsidRDefault="00150B1C" w:rsidP="003768EE">
      <w:pPr>
        <w:rPr>
          <w:sz w:val="28"/>
          <w:szCs w:val="28"/>
        </w:rPr>
      </w:pPr>
    </w:p>
    <w:p w14:paraId="2F4B5CC9" w14:textId="7F5598DF" w:rsidR="00145827" w:rsidRDefault="00145827" w:rsidP="00145827">
      <w:pPr>
        <w:pStyle w:val="Heading2"/>
        <w:rPr>
          <w:rFonts w:ascii="Times New Roman" w:hAnsi="Times New Roman" w:cs="Times New Roman"/>
          <w:sz w:val="32"/>
          <w:szCs w:val="32"/>
        </w:rPr>
      </w:pPr>
      <w:r>
        <w:rPr>
          <w:rFonts w:ascii="Times New Roman" w:hAnsi="Times New Roman" w:cs="Times New Roman"/>
          <w:sz w:val="32"/>
          <w:szCs w:val="32"/>
        </w:rPr>
        <w:t>System architecture</w:t>
      </w:r>
    </w:p>
    <w:p w14:paraId="3470292F" w14:textId="230366CD" w:rsidR="0005541D" w:rsidRPr="003C0925" w:rsidRDefault="0005541D" w:rsidP="003C0925">
      <w:pPr>
        <w:rPr>
          <w:rFonts w:ascii="Times New Roman" w:hAnsi="Times New Roman" w:cs="Times New Roman"/>
          <w:sz w:val="28"/>
          <w:szCs w:val="28"/>
        </w:rPr>
      </w:pPr>
      <w:r w:rsidRPr="003C0925">
        <w:rPr>
          <w:rFonts w:ascii="Times New Roman" w:hAnsi="Times New Roman" w:cs="Times New Roman"/>
          <w:sz w:val="28"/>
          <w:szCs w:val="28"/>
        </w:rPr>
        <w:t>The Financial Investment Recommender follows a modular architecture consisting of four main components:</w:t>
      </w:r>
    </w:p>
    <w:p w14:paraId="74E4DB34" w14:textId="166A0C1E" w:rsidR="0005541D" w:rsidRPr="003C0925" w:rsidRDefault="0005541D" w:rsidP="00E462FD">
      <w:pPr>
        <w:pStyle w:val="ListParagraph"/>
        <w:numPr>
          <w:ilvl w:val="0"/>
          <w:numId w:val="15"/>
        </w:numPr>
        <w:rPr>
          <w:rFonts w:ascii="Times New Roman" w:hAnsi="Times New Roman" w:cs="Times New Roman"/>
          <w:sz w:val="28"/>
          <w:szCs w:val="28"/>
        </w:rPr>
      </w:pPr>
      <w:r w:rsidRPr="003C0925">
        <w:rPr>
          <w:rFonts w:ascii="Times New Roman" w:hAnsi="Times New Roman" w:cs="Times New Roman"/>
          <w:sz w:val="28"/>
          <w:szCs w:val="28"/>
        </w:rPr>
        <w:t>User Interface Layer</w:t>
      </w:r>
    </w:p>
    <w:p w14:paraId="2B52AEB4" w14:textId="7212B033"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This layer interacts directly with the user.</w:t>
      </w:r>
    </w:p>
    <w:p w14:paraId="416E178C" w14:textId="45E35538"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It collects user inputs such as monthly salary.</w:t>
      </w:r>
    </w:p>
    <w:p w14:paraId="4A5AA2F3" w14:textId="2CA025B3"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It displays outputs like:</w:t>
      </w:r>
    </w:p>
    <w:p w14:paraId="76BDC074" w14:textId="3D650349"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50-30-20 expense breakdown</w:t>
      </w:r>
    </w:p>
    <w:p w14:paraId="073AD4DD" w14:textId="51AAA69C"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Investment recommendations</w:t>
      </w:r>
    </w:p>
    <w:p w14:paraId="6EDAB3A9" w14:textId="3A0F3856"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Error messages (e.g., invalid salary input)</w:t>
      </w:r>
    </w:p>
    <w:p w14:paraId="2B3D57F2" w14:textId="71E4234C" w:rsidR="00B97FCB"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Implemented through a console-based menu.</w:t>
      </w:r>
    </w:p>
    <w:p w14:paraId="04E4DB06" w14:textId="77777777" w:rsidR="00E21E4B" w:rsidRPr="00E21E4B" w:rsidRDefault="00E21E4B" w:rsidP="00E21E4B">
      <w:pPr>
        <w:pStyle w:val="ListParagraph"/>
        <w:rPr>
          <w:rFonts w:ascii="Times New Roman" w:hAnsi="Times New Roman" w:cs="Times New Roman"/>
          <w:sz w:val="28"/>
          <w:szCs w:val="28"/>
        </w:rPr>
      </w:pPr>
    </w:p>
    <w:p w14:paraId="200D7D6A" w14:textId="1B4439CB" w:rsidR="0005541D" w:rsidRPr="003C0925" w:rsidRDefault="0005541D" w:rsidP="00E462FD">
      <w:pPr>
        <w:pStyle w:val="ListParagraph"/>
        <w:numPr>
          <w:ilvl w:val="0"/>
          <w:numId w:val="15"/>
        </w:numPr>
        <w:rPr>
          <w:rFonts w:ascii="Times New Roman" w:hAnsi="Times New Roman" w:cs="Times New Roman"/>
          <w:sz w:val="28"/>
          <w:szCs w:val="28"/>
        </w:rPr>
      </w:pPr>
      <w:r w:rsidRPr="003C0925">
        <w:rPr>
          <w:rFonts w:ascii="Times New Roman" w:hAnsi="Times New Roman" w:cs="Times New Roman"/>
          <w:sz w:val="28"/>
          <w:szCs w:val="28"/>
        </w:rPr>
        <w:t>Input Validation Modul</w:t>
      </w:r>
      <w:r w:rsidR="00B97FCB" w:rsidRPr="003C0925">
        <w:rPr>
          <w:rFonts w:ascii="Times New Roman" w:hAnsi="Times New Roman" w:cs="Times New Roman"/>
          <w:sz w:val="28"/>
          <w:szCs w:val="28"/>
        </w:rPr>
        <w:t>e</w:t>
      </w:r>
    </w:p>
    <w:p w14:paraId="18811978" w14:textId="6EBB4E91"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Ensures the user enters valid numeric salary values.</w:t>
      </w:r>
    </w:p>
    <w:p w14:paraId="36B8DB72" w14:textId="1F6341E9"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Rejects invalid data such as:</w:t>
      </w:r>
    </w:p>
    <w:p w14:paraId="3A634AE2" w14:textId="170D0563" w:rsidR="0005541D" w:rsidRPr="003C0925"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negative numbers</w:t>
      </w:r>
    </w:p>
    <w:p w14:paraId="458308E1" w14:textId="69945D23" w:rsidR="0005541D" w:rsidRPr="003C0925"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alphabets</w:t>
      </w:r>
    </w:p>
    <w:p w14:paraId="01BFAA2C" w14:textId="7BC5EE10" w:rsidR="0005541D" w:rsidRPr="003C0925"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symbols</w:t>
      </w:r>
    </w:p>
    <w:p w14:paraId="041BDB3A" w14:textId="5A89DCAB"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Uses try–except blocks to prevent program crashes.</w:t>
      </w:r>
    </w:p>
    <w:p w14:paraId="2A5A535B" w14:textId="77C3BBB8" w:rsidR="00B97FCB"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Enhances reliability and user experience.</w:t>
      </w:r>
    </w:p>
    <w:p w14:paraId="0EC507D0" w14:textId="77777777" w:rsidR="00E21E4B" w:rsidRPr="00E21E4B" w:rsidRDefault="00E21E4B" w:rsidP="00E21E4B">
      <w:pPr>
        <w:pStyle w:val="ListParagraph"/>
        <w:rPr>
          <w:rFonts w:ascii="Times New Roman" w:hAnsi="Times New Roman" w:cs="Times New Roman"/>
          <w:sz w:val="28"/>
          <w:szCs w:val="28"/>
        </w:rPr>
      </w:pPr>
    </w:p>
    <w:p w14:paraId="3F87F481" w14:textId="04854835" w:rsidR="0005541D" w:rsidRPr="003C0925" w:rsidRDefault="0005541D" w:rsidP="00E462FD">
      <w:pPr>
        <w:pStyle w:val="ListParagraph"/>
        <w:numPr>
          <w:ilvl w:val="0"/>
          <w:numId w:val="15"/>
        </w:numPr>
        <w:rPr>
          <w:rFonts w:ascii="Times New Roman" w:hAnsi="Times New Roman" w:cs="Times New Roman"/>
          <w:sz w:val="28"/>
          <w:szCs w:val="28"/>
        </w:rPr>
      </w:pPr>
      <w:r w:rsidRPr="003C0925">
        <w:rPr>
          <w:rFonts w:ascii="Times New Roman" w:hAnsi="Times New Roman" w:cs="Times New Roman"/>
          <w:sz w:val="28"/>
          <w:szCs w:val="28"/>
        </w:rPr>
        <w:t>Processing &amp; Calculation Engine</w:t>
      </w:r>
    </w:p>
    <w:p w14:paraId="3D853BC3" w14:textId="77777777" w:rsid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This is the core logic of the system. It performs:</w:t>
      </w:r>
    </w:p>
    <w:p w14:paraId="7B0D200B" w14:textId="3B527325" w:rsidR="0005541D" w:rsidRPr="003C0925"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50-30-20 Rule Calculation</w:t>
      </w:r>
    </w:p>
    <w:p w14:paraId="4A0463C2" w14:textId="44EFFCE1"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Calculates:</w:t>
      </w:r>
    </w:p>
    <w:p w14:paraId="68661D4C" w14:textId="65181AF8" w:rsidR="0005541D" w:rsidRPr="003C0925"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50% – Needs</w:t>
      </w:r>
    </w:p>
    <w:p w14:paraId="0C254938" w14:textId="68CF95B3" w:rsidR="0005541D" w:rsidRPr="003C0925"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30% – Wants</w:t>
      </w:r>
    </w:p>
    <w:p w14:paraId="51F2FB47" w14:textId="7EAEECA9" w:rsidR="0005541D" w:rsidRDefault="003C0925" w:rsidP="003C0925">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20% – Savings</w:t>
      </w:r>
    </w:p>
    <w:p w14:paraId="22ED716D" w14:textId="77777777" w:rsidR="00E21E4B" w:rsidRPr="003C0925" w:rsidRDefault="00E21E4B" w:rsidP="003C0925">
      <w:pPr>
        <w:pStyle w:val="ListParagraph"/>
        <w:rPr>
          <w:rFonts w:ascii="Times New Roman" w:hAnsi="Times New Roman" w:cs="Times New Roman"/>
          <w:sz w:val="28"/>
          <w:szCs w:val="28"/>
        </w:rPr>
      </w:pPr>
    </w:p>
    <w:p w14:paraId="6FB62FFF" w14:textId="54453C01" w:rsidR="0005541D" w:rsidRPr="000F7D51" w:rsidRDefault="0005541D" w:rsidP="00E462FD">
      <w:pPr>
        <w:pStyle w:val="ListParagraph"/>
        <w:numPr>
          <w:ilvl w:val="0"/>
          <w:numId w:val="15"/>
        </w:numPr>
        <w:rPr>
          <w:rFonts w:ascii="Times New Roman" w:hAnsi="Times New Roman" w:cs="Times New Roman"/>
          <w:sz w:val="28"/>
          <w:szCs w:val="28"/>
        </w:rPr>
      </w:pPr>
      <w:r w:rsidRPr="000F7D51">
        <w:rPr>
          <w:rFonts w:ascii="Times New Roman" w:hAnsi="Times New Roman" w:cs="Times New Roman"/>
          <w:sz w:val="28"/>
          <w:szCs w:val="28"/>
        </w:rPr>
        <w:t>Investment Recommendation Logic</w:t>
      </w:r>
    </w:p>
    <w:p w14:paraId="5A1D01CE" w14:textId="1A1CA883"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Based on the user’s savings amount, suggests:</w:t>
      </w:r>
    </w:p>
    <w:p w14:paraId="63B29ECC" w14:textId="19E8B2AB" w:rsidR="0005541D" w:rsidRPr="003C0925" w:rsidRDefault="000F7D51" w:rsidP="000F7D51">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Emergency Fund Allocation</w:t>
      </w:r>
    </w:p>
    <w:p w14:paraId="78661347" w14:textId="0F1AFAD4" w:rsidR="0005541D" w:rsidRPr="003C0925" w:rsidRDefault="000F7D51" w:rsidP="000F7D51">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SIPs / Mutual Funds</w:t>
      </w:r>
    </w:p>
    <w:p w14:paraId="6C3B02D6" w14:textId="77777777" w:rsidR="000F7D51" w:rsidRDefault="000F7D51" w:rsidP="000F7D51">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3C0925">
        <w:rPr>
          <w:rFonts w:ascii="Times New Roman" w:hAnsi="Times New Roman" w:cs="Times New Roman"/>
          <w:sz w:val="28"/>
          <w:szCs w:val="28"/>
        </w:rPr>
        <w:t>FD/RD options</w:t>
      </w:r>
    </w:p>
    <w:p w14:paraId="6B1D7EED" w14:textId="2EE8AC7A" w:rsidR="0005541D" w:rsidRDefault="000F7D51" w:rsidP="000F7D51">
      <w:pPr>
        <w:pStyle w:val="ListParagraph"/>
        <w:rPr>
          <w:rFonts w:ascii="Times New Roman" w:hAnsi="Times New Roman" w:cs="Times New Roman"/>
          <w:sz w:val="28"/>
          <w:szCs w:val="28"/>
        </w:rPr>
      </w:pPr>
      <w:r>
        <w:rPr>
          <w:rFonts w:ascii="Times New Roman" w:hAnsi="Times New Roman" w:cs="Times New Roman"/>
          <w:sz w:val="28"/>
          <w:szCs w:val="28"/>
        </w:rPr>
        <w:t>-</w:t>
      </w:r>
      <w:r w:rsidR="0005541D" w:rsidRPr="000F7D51">
        <w:rPr>
          <w:rFonts w:ascii="Times New Roman" w:hAnsi="Times New Roman" w:cs="Times New Roman"/>
          <w:sz w:val="28"/>
          <w:szCs w:val="28"/>
        </w:rPr>
        <w:t>Low-risk, medium-risk investment plans</w:t>
      </w:r>
    </w:p>
    <w:p w14:paraId="19902F4D" w14:textId="77777777" w:rsidR="00E21E4B" w:rsidRPr="000F7D51" w:rsidRDefault="00E21E4B" w:rsidP="000F7D51">
      <w:pPr>
        <w:pStyle w:val="ListParagraph"/>
        <w:rPr>
          <w:rFonts w:ascii="Times New Roman" w:hAnsi="Times New Roman" w:cs="Times New Roman"/>
          <w:sz w:val="28"/>
          <w:szCs w:val="28"/>
        </w:rPr>
      </w:pPr>
    </w:p>
    <w:p w14:paraId="0D930AEF" w14:textId="01397DAE" w:rsidR="0005541D" w:rsidRPr="000F7D51" w:rsidRDefault="0005541D" w:rsidP="00E462FD">
      <w:pPr>
        <w:pStyle w:val="ListParagraph"/>
        <w:numPr>
          <w:ilvl w:val="0"/>
          <w:numId w:val="15"/>
        </w:numPr>
        <w:rPr>
          <w:rFonts w:ascii="Times New Roman" w:hAnsi="Times New Roman" w:cs="Times New Roman"/>
          <w:sz w:val="28"/>
          <w:szCs w:val="28"/>
        </w:rPr>
      </w:pPr>
      <w:r w:rsidRPr="000F7D51">
        <w:rPr>
          <w:rFonts w:ascii="Times New Roman" w:hAnsi="Times New Roman" w:cs="Times New Roman"/>
          <w:sz w:val="28"/>
          <w:szCs w:val="28"/>
        </w:rPr>
        <w:t>Repetition Logic</w:t>
      </w:r>
    </w:p>
    <w:p w14:paraId="2B69E9C2" w14:textId="1B692287" w:rsidR="00150B1C"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Allows users to generate multiple recommendations without restarting the program.</w:t>
      </w:r>
    </w:p>
    <w:p w14:paraId="5E07C5D8" w14:textId="77777777" w:rsidR="00E21E4B" w:rsidRPr="00E21E4B" w:rsidRDefault="00E21E4B" w:rsidP="00E21E4B">
      <w:pPr>
        <w:pStyle w:val="ListParagraph"/>
        <w:rPr>
          <w:rFonts w:ascii="Times New Roman" w:hAnsi="Times New Roman" w:cs="Times New Roman"/>
          <w:sz w:val="28"/>
          <w:szCs w:val="28"/>
        </w:rPr>
      </w:pPr>
    </w:p>
    <w:p w14:paraId="5D353DD2" w14:textId="34FAC279" w:rsidR="0005541D" w:rsidRPr="00E21E4B" w:rsidRDefault="0005541D" w:rsidP="00E462FD">
      <w:pPr>
        <w:pStyle w:val="ListParagraph"/>
        <w:numPr>
          <w:ilvl w:val="0"/>
          <w:numId w:val="15"/>
        </w:numPr>
        <w:rPr>
          <w:rFonts w:ascii="Times New Roman" w:hAnsi="Times New Roman" w:cs="Times New Roman"/>
          <w:sz w:val="28"/>
          <w:szCs w:val="28"/>
        </w:rPr>
      </w:pPr>
      <w:r w:rsidRPr="00E21E4B">
        <w:rPr>
          <w:rFonts w:ascii="Times New Roman" w:hAnsi="Times New Roman" w:cs="Times New Roman"/>
          <w:sz w:val="28"/>
          <w:szCs w:val="28"/>
        </w:rPr>
        <w:t>Output &amp; Reporting Module</w:t>
      </w:r>
    </w:p>
    <w:p w14:paraId="0FF95DF9" w14:textId="7F413906"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Displays the processed results back to the user.</w:t>
      </w:r>
    </w:p>
    <w:p w14:paraId="6F1B8BAF" w14:textId="06415260"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Outputs include:</w:t>
      </w:r>
    </w:p>
    <w:p w14:paraId="11CEFFAA" w14:textId="3E6E92F1"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Final calculated values</w:t>
      </w:r>
    </w:p>
    <w:p w14:paraId="3270F3B4" w14:textId="5BAC465F"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Recommended investment plans</w:t>
      </w:r>
    </w:p>
    <w:p w14:paraId="39450243" w14:textId="2D1AAB01"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Summary of financial breakdown</w:t>
      </w:r>
    </w:p>
    <w:p w14:paraId="0430D86E" w14:textId="75786115" w:rsidR="00150B1C"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Ensures clear, structured presentation.</w:t>
      </w:r>
    </w:p>
    <w:p w14:paraId="4C1A2032" w14:textId="77777777" w:rsidR="00E21E4B" w:rsidRPr="00E21E4B" w:rsidRDefault="00E21E4B" w:rsidP="00E21E4B">
      <w:pPr>
        <w:pStyle w:val="ListParagraph"/>
        <w:rPr>
          <w:rFonts w:ascii="Times New Roman" w:hAnsi="Times New Roman" w:cs="Times New Roman"/>
          <w:sz w:val="28"/>
          <w:szCs w:val="28"/>
        </w:rPr>
      </w:pPr>
    </w:p>
    <w:p w14:paraId="42D8F090" w14:textId="22A88295" w:rsidR="0005541D" w:rsidRPr="00E21E4B" w:rsidRDefault="0005541D" w:rsidP="00E462FD">
      <w:pPr>
        <w:pStyle w:val="ListParagraph"/>
        <w:numPr>
          <w:ilvl w:val="0"/>
          <w:numId w:val="15"/>
        </w:numPr>
        <w:rPr>
          <w:rFonts w:ascii="Times New Roman" w:hAnsi="Times New Roman" w:cs="Times New Roman"/>
          <w:sz w:val="28"/>
          <w:szCs w:val="28"/>
        </w:rPr>
      </w:pPr>
      <w:r w:rsidRPr="00E21E4B">
        <w:rPr>
          <w:rFonts w:ascii="Times New Roman" w:hAnsi="Times New Roman" w:cs="Times New Roman"/>
          <w:sz w:val="28"/>
          <w:szCs w:val="28"/>
        </w:rPr>
        <w:t>Data Storage (Optional / Minimal)</w:t>
      </w:r>
    </w:p>
    <w:p w14:paraId="45BB2EE1" w14:textId="0DBD356D"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Since this is a console program, no database is used.</w:t>
      </w:r>
    </w:p>
    <w:p w14:paraId="262D99B3" w14:textId="48F33A4F"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However, the architecture allows future integration of:</w:t>
      </w:r>
    </w:p>
    <w:p w14:paraId="24F34991" w14:textId="56909DAD"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CSV storage</w:t>
      </w:r>
    </w:p>
    <w:p w14:paraId="2C7E1210" w14:textId="19095442" w:rsidR="0005541D"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SQLite database</w:t>
      </w:r>
    </w:p>
    <w:p w14:paraId="73515A83" w14:textId="7B87B378" w:rsidR="00145827" w:rsidRPr="003C0925" w:rsidRDefault="0005541D" w:rsidP="00E462FD">
      <w:pPr>
        <w:pStyle w:val="ListParagraph"/>
        <w:numPr>
          <w:ilvl w:val="0"/>
          <w:numId w:val="14"/>
        </w:numPr>
        <w:rPr>
          <w:rFonts w:ascii="Times New Roman" w:hAnsi="Times New Roman" w:cs="Times New Roman"/>
          <w:sz w:val="28"/>
          <w:szCs w:val="28"/>
        </w:rPr>
      </w:pPr>
      <w:r w:rsidRPr="003C0925">
        <w:rPr>
          <w:rFonts w:ascii="Times New Roman" w:hAnsi="Times New Roman" w:cs="Times New Roman"/>
          <w:sz w:val="28"/>
          <w:szCs w:val="28"/>
        </w:rPr>
        <w:t>Cloud-based storage</w:t>
      </w:r>
    </w:p>
    <w:p w14:paraId="525A5450" w14:textId="77777777" w:rsidR="00BC2BC0" w:rsidRPr="006E76F3" w:rsidRDefault="00BC2BC0" w:rsidP="006E76F3">
      <w:pPr>
        <w:rPr>
          <w:rFonts w:ascii="Times New Roman" w:hAnsi="Times New Roman" w:cs="Times New Roman"/>
          <w:sz w:val="32"/>
          <w:szCs w:val="32"/>
        </w:rPr>
      </w:pPr>
    </w:p>
    <w:p w14:paraId="609961DE" w14:textId="7845BD21" w:rsidR="00FC0F6C" w:rsidRPr="00BC2BC0" w:rsidRDefault="00FC0F6C" w:rsidP="00FC0F6C">
      <w:pPr>
        <w:pStyle w:val="Heading2"/>
        <w:rPr>
          <w:rFonts w:ascii="Times New Roman" w:hAnsi="Times New Roman" w:cs="Times New Roman"/>
          <w:sz w:val="32"/>
          <w:szCs w:val="32"/>
        </w:rPr>
      </w:pPr>
      <w:r w:rsidRPr="00BC2BC0">
        <w:rPr>
          <w:rFonts w:ascii="Times New Roman" w:hAnsi="Times New Roman" w:cs="Times New Roman"/>
          <w:sz w:val="32"/>
          <w:szCs w:val="32"/>
        </w:rPr>
        <w:t>Design Approach</w:t>
      </w:r>
    </w:p>
    <w:p w14:paraId="372AF063" w14:textId="77D8E649" w:rsidR="004A3DAE" w:rsidRPr="00BC2BC0" w:rsidRDefault="004A3DAE" w:rsidP="004A3DAE">
      <w:pPr>
        <w:rPr>
          <w:rFonts w:ascii="Times New Roman" w:hAnsi="Times New Roman" w:cs="Times New Roman"/>
          <w:sz w:val="32"/>
          <w:szCs w:val="32"/>
        </w:rPr>
      </w:pPr>
      <w:r w:rsidRPr="00BC2BC0">
        <w:rPr>
          <w:rFonts w:ascii="Times New Roman" w:hAnsi="Times New Roman" w:cs="Times New Roman"/>
          <w:sz w:val="32"/>
          <w:szCs w:val="32"/>
        </w:rPr>
        <w:t>Modularization</w:t>
      </w:r>
    </w:p>
    <w:p w14:paraId="527354F6" w14:textId="2F426357" w:rsidR="004A3DAE" w:rsidRPr="00BC2BC0" w:rsidRDefault="004A3DAE" w:rsidP="00E462FD">
      <w:pPr>
        <w:pStyle w:val="ListParagraph"/>
        <w:numPr>
          <w:ilvl w:val="0"/>
          <w:numId w:val="4"/>
        </w:numPr>
        <w:rPr>
          <w:rFonts w:ascii="Times New Roman" w:hAnsi="Times New Roman" w:cs="Times New Roman"/>
          <w:sz w:val="32"/>
          <w:szCs w:val="32"/>
        </w:rPr>
      </w:pPr>
      <w:r w:rsidRPr="00BC2BC0">
        <w:rPr>
          <w:rFonts w:ascii="Times New Roman" w:hAnsi="Times New Roman" w:cs="Times New Roman"/>
          <w:sz w:val="32"/>
          <w:szCs w:val="32"/>
        </w:rPr>
        <w:t>Main menu Module</w:t>
      </w:r>
    </w:p>
    <w:p w14:paraId="46DB542C" w14:textId="68854806" w:rsidR="004A3DAE" w:rsidRPr="00BC2BC0" w:rsidRDefault="004A3DAE" w:rsidP="004A3DAE">
      <w:pPr>
        <w:pStyle w:val="ListParagraph"/>
        <w:rPr>
          <w:rFonts w:ascii="Times New Roman" w:hAnsi="Times New Roman" w:cs="Times New Roman"/>
          <w:sz w:val="32"/>
          <w:szCs w:val="32"/>
        </w:rPr>
      </w:pPr>
      <w:r w:rsidRPr="00BC2BC0">
        <w:rPr>
          <w:rFonts w:ascii="Times New Roman" w:hAnsi="Times New Roman" w:cs="Times New Roman"/>
          <w:sz w:val="32"/>
          <w:szCs w:val="32"/>
        </w:rPr>
        <w:t>- Shows menu options</w:t>
      </w:r>
    </w:p>
    <w:p w14:paraId="6C4D33CA" w14:textId="5C28F189" w:rsidR="004A3DAE" w:rsidRPr="00BC2BC0" w:rsidRDefault="004A3DAE" w:rsidP="004A3DAE">
      <w:pPr>
        <w:pStyle w:val="ListParagraph"/>
        <w:rPr>
          <w:rFonts w:ascii="Times New Roman" w:hAnsi="Times New Roman" w:cs="Times New Roman"/>
          <w:sz w:val="32"/>
          <w:szCs w:val="32"/>
        </w:rPr>
      </w:pPr>
      <w:r w:rsidRPr="00BC2BC0">
        <w:rPr>
          <w:rFonts w:ascii="Times New Roman" w:hAnsi="Times New Roman" w:cs="Times New Roman"/>
          <w:sz w:val="32"/>
          <w:szCs w:val="32"/>
        </w:rPr>
        <w:t>- Handles user choices</w:t>
      </w:r>
    </w:p>
    <w:p w14:paraId="42565E15" w14:textId="59EE592C" w:rsidR="004A3DAE" w:rsidRPr="00BC2BC0" w:rsidRDefault="004A3DAE" w:rsidP="00E462FD">
      <w:pPr>
        <w:pStyle w:val="ListParagraph"/>
        <w:numPr>
          <w:ilvl w:val="0"/>
          <w:numId w:val="4"/>
        </w:numPr>
        <w:rPr>
          <w:rFonts w:ascii="Times New Roman" w:hAnsi="Times New Roman" w:cs="Times New Roman"/>
          <w:sz w:val="32"/>
          <w:szCs w:val="32"/>
        </w:rPr>
      </w:pPr>
      <w:r w:rsidRPr="00BC2BC0">
        <w:rPr>
          <w:rFonts w:ascii="Times New Roman" w:hAnsi="Times New Roman" w:cs="Times New Roman"/>
          <w:sz w:val="32"/>
          <w:szCs w:val="32"/>
        </w:rPr>
        <w:lastRenderedPageBreak/>
        <w:t>Recommendation Module</w:t>
      </w:r>
    </w:p>
    <w:p w14:paraId="534ACB3D" w14:textId="29C6E911" w:rsidR="004A3DAE" w:rsidRPr="00BC2BC0" w:rsidRDefault="004A3DAE" w:rsidP="004A3DAE">
      <w:pPr>
        <w:pStyle w:val="ListParagraph"/>
        <w:rPr>
          <w:rFonts w:ascii="Times New Roman" w:hAnsi="Times New Roman" w:cs="Times New Roman"/>
          <w:sz w:val="32"/>
          <w:szCs w:val="32"/>
        </w:rPr>
      </w:pPr>
      <w:r w:rsidRPr="00BC2BC0">
        <w:rPr>
          <w:rFonts w:ascii="Times New Roman" w:hAnsi="Times New Roman" w:cs="Times New Roman"/>
          <w:sz w:val="32"/>
          <w:szCs w:val="32"/>
        </w:rPr>
        <w:t>- Takes salary</w:t>
      </w:r>
    </w:p>
    <w:p w14:paraId="05731911" w14:textId="38786451" w:rsidR="004A3DAE" w:rsidRPr="00BC2BC0" w:rsidRDefault="004A3DAE" w:rsidP="004A3DAE">
      <w:pPr>
        <w:pStyle w:val="ListParagraph"/>
        <w:rPr>
          <w:rFonts w:ascii="Times New Roman" w:hAnsi="Times New Roman" w:cs="Times New Roman"/>
          <w:sz w:val="32"/>
          <w:szCs w:val="32"/>
        </w:rPr>
      </w:pPr>
      <w:r w:rsidRPr="00BC2BC0">
        <w:rPr>
          <w:rFonts w:ascii="Times New Roman" w:hAnsi="Times New Roman" w:cs="Times New Roman"/>
          <w:sz w:val="32"/>
          <w:szCs w:val="32"/>
        </w:rPr>
        <w:t>- Validates numeric input</w:t>
      </w:r>
    </w:p>
    <w:p w14:paraId="7E21A337" w14:textId="1871AEB8" w:rsidR="004A3DAE" w:rsidRPr="00BC2BC0" w:rsidRDefault="004A3DAE" w:rsidP="004A3DAE">
      <w:pPr>
        <w:pStyle w:val="ListParagraph"/>
        <w:rPr>
          <w:rFonts w:ascii="Times New Roman" w:hAnsi="Times New Roman" w:cs="Times New Roman"/>
          <w:sz w:val="32"/>
          <w:szCs w:val="32"/>
        </w:rPr>
      </w:pPr>
      <w:r w:rsidRPr="00BC2BC0">
        <w:rPr>
          <w:rFonts w:ascii="Times New Roman" w:hAnsi="Times New Roman" w:cs="Times New Roman"/>
          <w:sz w:val="32"/>
          <w:szCs w:val="32"/>
        </w:rPr>
        <w:t>- Performs 50-30-20 calculation</w:t>
      </w:r>
    </w:p>
    <w:p w14:paraId="66C74593" w14:textId="3B200F7D" w:rsidR="004A3DAE" w:rsidRPr="00BC2BC0" w:rsidRDefault="004A3DAE" w:rsidP="004A3DAE">
      <w:pPr>
        <w:pStyle w:val="ListParagraph"/>
        <w:rPr>
          <w:rFonts w:ascii="Times New Roman" w:hAnsi="Times New Roman" w:cs="Times New Roman"/>
          <w:sz w:val="32"/>
          <w:szCs w:val="32"/>
        </w:rPr>
      </w:pPr>
      <w:r w:rsidRPr="00BC2BC0">
        <w:rPr>
          <w:rFonts w:ascii="Times New Roman" w:hAnsi="Times New Roman" w:cs="Times New Roman"/>
          <w:sz w:val="32"/>
          <w:szCs w:val="32"/>
        </w:rPr>
        <w:t>- Asks for risk preference</w:t>
      </w:r>
    </w:p>
    <w:p w14:paraId="6E484CC8" w14:textId="0B23E506" w:rsidR="004A3DAE" w:rsidRPr="00BC2BC0" w:rsidRDefault="004A3DAE" w:rsidP="004A3DAE">
      <w:pPr>
        <w:pStyle w:val="ListParagraph"/>
        <w:rPr>
          <w:rFonts w:ascii="Times New Roman" w:hAnsi="Times New Roman" w:cs="Times New Roman"/>
          <w:sz w:val="32"/>
          <w:szCs w:val="32"/>
        </w:rPr>
      </w:pPr>
      <w:r w:rsidRPr="00BC2BC0">
        <w:rPr>
          <w:rFonts w:ascii="Times New Roman" w:hAnsi="Times New Roman" w:cs="Times New Roman"/>
          <w:sz w:val="32"/>
          <w:szCs w:val="32"/>
        </w:rPr>
        <w:t xml:space="preserve">- Displays recommended investments </w:t>
      </w:r>
    </w:p>
    <w:p w14:paraId="2EB94129" w14:textId="1CB42A0F" w:rsidR="001F5D19" w:rsidRPr="00BC2BC0" w:rsidRDefault="001F5D19" w:rsidP="001F5D19">
      <w:pPr>
        <w:rPr>
          <w:rFonts w:ascii="Times New Roman" w:hAnsi="Times New Roman" w:cs="Times New Roman"/>
          <w:sz w:val="32"/>
          <w:szCs w:val="32"/>
        </w:rPr>
      </w:pPr>
      <w:r w:rsidRPr="00BC2BC0">
        <w:rPr>
          <w:rFonts w:ascii="Times New Roman" w:hAnsi="Times New Roman" w:cs="Times New Roman"/>
          <w:sz w:val="32"/>
          <w:szCs w:val="32"/>
        </w:rPr>
        <w:t xml:space="preserve">      3.    Repetition Loop</w:t>
      </w:r>
    </w:p>
    <w:p w14:paraId="0C8925E9" w14:textId="21E07DE6" w:rsidR="004A3DAE" w:rsidRPr="00BC2BC0" w:rsidRDefault="001F5D19" w:rsidP="004A3DAE">
      <w:pPr>
        <w:rPr>
          <w:rFonts w:ascii="Times New Roman" w:hAnsi="Times New Roman" w:cs="Times New Roman"/>
          <w:sz w:val="32"/>
          <w:szCs w:val="32"/>
        </w:rPr>
      </w:pPr>
      <w:r w:rsidRPr="00BC2BC0">
        <w:rPr>
          <w:rFonts w:ascii="Times New Roman" w:hAnsi="Times New Roman" w:cs="Times New Roman"/>
          <w:sz w:val="32"/>
          <w:szCs w:val="32"/>
        </w:rPr>
        <w:t xml:space="preserve">             Allows the user to get recommendations multiple times.</w:t>
      </w:r>
    </w:p>
    <w:p w14:paraId="6958F003" w14:textId="77777777" w:rsidR="002F50E9" w:rsidRPr="00BC2BC0" w:rsidRDefault="002F50E9" w:rsidP="002F50E9">
      <w:pPr>
        <w:rPr>
          <w:rFonts w:ascii="Times New Roman" w:hAnsi="Times New Roman" w:cs="Times New Roman"/>
          <w:sz w:val="32"/>
          <w:szCs w:val="32"/>
        </w:rPr>
      </w:pPr>
    </w:p>
    <w:p w14:paraId="2983D6C2" w14:textId="3C4A9B13" w:rsidR="002971D1" w:rsidRPr="00BC2BC0" w:rsidRDefault="002971D1" w:rsidP="001F5D19">
      <w:pPr>
        <w:pStyle w:val="Heading2"/>
        <w:rPr>
          <w:rFonts w:ascii="Times New Roman" w:hAnsi="Times New Roman" w:cs="Times New Roman"/>
          <w:sz w:val="32"/>
          <w:szCs w:val="32"/>
        </w:rPr>
      </w:pPr>
      <w:r w:rsidRPr="00BC2BC0">
        <w:rPr>
          <w:rFonts w:ascii="Times New Roman" w:hAnsi="Times New Roman" w:cs="Times New Roman"/>
          <w:sz w:val="32"/>
          <w:szCs w:val="32"/>
        </w:rPr>
        <w:t>Algorithm Development</w:t>
      </w:r>
    </w:p>
    <w:p w14:paraId="30445C0D" w14:textId="4B21F9AA"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Step 1: Start</w:t>
      </w:r>
    </w:p>
    <w:p w14:paraId="7FBB8015" w14:textId="5F2F493B"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Step 2: Display menu -&gt; (Get Recommendation/ About/ Exit)</w:t>
      </w:r>
    </w:p>
    <w:p w14:paraId="48D90F5B" w14:textId="53ACF76B"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Step 3: If user selects Get recommendation:</w:t>
      </w:r>
    </w:p>
    <w:p w14:paraId="6CBFBC43" w14:textId="3E88C0A9"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 xml:space="preserve">    Step 3.1: Ask for monthly salary</w:t>
      </w:r>
    </w:p>
    <w:p w14:paraId="7381544B" w14:textId="46C5E732"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 xml:space="preserve">    Step 3.2: Validate Salary</w:t>
      </w:r>
    </w:p>
    <w:p w14:paraId="0CEECFF9" w14:textId="5296C42C"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 xml:space="preserve">    Step 3.3: Apply 50-30-20 calculation</w:t>
      </w:r>
    </w:p>
    <w:p w14:paraId="39BFA2AD" w14:textId="77914B8D"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 xml:space="preserve">    Step 3.4: Show expenses, savings, investable amount</w:t>
      </w:r>
    </w:p>
    <w:p w14:paraId="212CAF4F" w14:textId="4486966F"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 xml:space="preserve">    Step 3.5: Ask for risk preference</w:t>
      </w:r>
    </w:p>
    <w:p w14:paraId="6BEDF428" w14:textId="25A25ABE"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 xml:space="preserve">    Step 3.6: Map risk to suitable options</w:t>
      </w:r>
    </w:p>
    <w:p w14:paraId="26760FEE" w14:textId="73491CFF" w:rsidR="002971D1" w:rsidRPr="00BC2BC0" w:rsidRDefault="002971D1" w:rsidP="002971D1">
      <w:pPr>
        <w:rPr>
          <w:rFonts w:ascii="Times New Roman" w:hAnsi="Times New Roman" w:cs="Times New Roman"/>
          <w:sz w:val="32"/>
          <w:szCs w:val="32"/>
        </w:rPr>
      </w:pPr>
      <w:r w:rsidRPr="00BC2BC0">
        <w:rPr>
          <w:rFonts w:ascii="Times New Roman" w:hAnsi="Times New Roman" w:cs="Times New Roman"/>
          <w:sz w:val="32"/>
          <w:szCs w:val="32"/>
        </w:rPr>
        <w:t xml:space="preserve">    Step 3.7: </w:t>
      </w:r>
      <w:r w:rsidR="004A3DAE" w:rsidRPr="00BC2BC0">
        <w:rPr>
          <w:rFonts w:ascii="Times New Roman" w:hAnsi="Times New Roman" w:cs="Times New Roman"/>
          <w:sz w:val="32"/>
          <w:szCs w:val="32"/>
        </w:rPr>
        <w:t>Display recommended investments</w:t>
      </w:r>
    </w:p>
    <w:p w14:paraId="78D04492" w14:textId="0DABB520" w:rsidR="004A3DAE" w:rsidRPr="00BC2BC0" w:rsidRDefault="004A3DAE" w:rsidP="002971D1">
      <w:pPr>
        <w:rPr>
          <w:rFonts w:ascii="Times New Roman" w:hAnsi="Times New Roman" w:cs="Times New Roman"/>
          <w:sz w:val="32"/>
          <w:szCs w:val="32"/>
        </w:rPr>
      </w:pPr>
      <w:r w:rsidRPr="00BC2BC0">
        <w:rPr>
          <w:rFonts w:ascii="Times New Roman" w:hAnsi="Times New Roman" w:cs="Times New Roman"/>
          <w:sz w:val="32"/>
          <w:szCs w:val="32"/>
        </w:rPr>
        <w:t xml:space="preserve">    Step 3.8: Ask if user wants another recommendation</w:t>
      </w:r>
    </w:p>
    <w:p w14:paraId="167E22B0" w14:textId="02C9515B" w:rsidR="004A3DAE" w:rsidRPr="00BC2BC0" w:rsidRDefault="004A3DAE" w:rsidP="002971D1">
      <w:pPr>
        <w:rPr>
          <w:rFonts w:ascii="Times New Roman" w:hAnsi="Times New Roman" w:cs="Times New Roman"/>
          <w:sz w:val="32"/>
          <w:szCs w:val="32"/>
        </w:rPr>
      </w:pPr>
      <w:r w:rsidRPr="00BC2BC0">
        <w:rPr>
          <w:rFonts w:ascii="Times New Roman" w:hAnsi="Times New Roman" w:cs="Times New Roman"/>
          <w:sz w:val="32"/>
          <w:szCs w:val="32"/>
        </w:rPr>
        <w:t>Step 4: If user selects About, show program description</w:t>
      </w:r>
    </w:p>
    <w:p w14:paraId="1ED8137A" w14:textId="5A6A9193" w:rsidR="004A3DAE" w:rsidRPr="00BC2BC0" w:rsidRDefault="004A3DAE" w:rsidP="002971D1">
      <w:pPr>
        <w:rPr>
          <w:rFonts w:ascii="Times New Roman" w:hAnsi="Times New Roman" w:cs="Times New Roman"/>
          <w:sz w:val="32"/>
          <w:szCs w:val="32"/>
        </w:rPr>
      </w:pPr>
      <w:r w:rsidRPr="00BC2BC0">
        <w:rPr>
          <w:rFonts w:ascii="Times New Roman" w:hAnsi="Times New Roman" w:cs="Times New Roman"/>
          <w:sz w:val="32"/>
          <w:szCs w:val="32"/>
        </w:rPr>
        <w:t>Step 5: If user selects Exit, display thank-you message</w:t>
      </w:r>
    </w:p>
    <w:p w14:paraId="49AC5D31" w14:textId="3F1B5A14" w:rsidR="00DF0263" w:rsidRDefault="004A3DAE" w:rsidP="002971D1">
      <w:pPr>
        <w:rPr>
          <w:rFonts w:ascii="Times New Roman" w:hAnsi="Times New Roman" w:cs="Times New Roman"/>
          <w:sz w:val="32"/>
          <w:szCs w:val="32"/>
        </w:rPr>
      </w:pPr>
      <w:r w:rsidRPr="00BC2BC0">
        <w:rPr>
          <w:rFonts w:ascii="Times New Roman" w:hAnsi="Times New Roman" w:cs="Times New Roman"/>
          <w:sz w:val="32"/>
          <w:szCs w:val="32"/>
        </w:rPr>
        <w:lastRenderedPageBreak/>
        <w:t>Step 6: Stop</w:t>
      </w:r>
    </w:p>
    <w:p w14:paraId="4569F0B4" w14:textId="77777777" w:rsidR="003030FC" w:rsidRDefault="003030FC" w:rsidP="002971D1">
      <w:pPr>
        <w:rPr>
          <w:rFonts w:ascii="Times New Roman" w:hAnsi="Times New Roman" w:cs="Times New Roman"/>
          <w:sz w:val="32"/>
          <w:szCs w:val="32"/>
        </w:rPr>
      </w:pPr>
    </w:p>
    <w:p w14:paraId="6D1ABB55" w14:textId="3E378514" w:rsidR="003030FC" w:rsidRDefault="00C265C3" w:rsidP="003030FC">
      <w:pPr>
        <w:pStyle w:val="Heading2"/>
        <w:rPr>
          <w:rFonts w:ascii="Times New Roman" w:hAnsi="Times New Roman" w:cs="Times New Roman"/>
          <w:sz w:val="32"/>
          <w:szCs w:val="32"/>
        </w:rPr>
      </w:pPr>
      <w:r>
        <w:rPr>
          <w:rFonts w:ascii="Times New Roman" w:hAnsi="Times New Roman" w:cs="Times New Roman"/>
          <w:sz w:val="32"/>
          <w:szCs w:val="32"/>
        </w:rPr>
        <w:t>Design decision and Rationale</w:t>
      </w:r>
    </w:p>
    <w:p w14:paraId="10B22704" w14:textId="476BE6C0" w:rsidR="00C265C3" w:rsidRPr="00C265C3" w:rsidRDefault="00C265C3" w:rsidP="00C265C3">
      <w:pPr>
        <w:rPr>
          <w:rFonts w:ascii="Times New Roman" w:hAnsi="Times New Roman" w:cs="Times New Roman"/>
          <w:sz w:val="28"/>
          <w:szCs w:val="28"/>
        </w:rPr>
      </w:pPr>
      <w:r w:rsidRPr="00C265C3">
        <w:rPr>
          <w:rFonts w:ascii="Times New Roman" w:hAnsi="Times New Roman" w:cs="Times New Roman"/>
          <w:sz w:val="28"/>
          <w:szCs w:val="28"/>
        </w:rPr>
        <w:t>1. Chose Python</w:t>
      </w:r>
    </w:p>
    <w:p w14:paraId="278DADE1" w14:textId="44182339" w:rsidR="00C265C3" w:rsidRDefault="00C265C3" w:rsidP="00E462FD">
      <w:pPr>
        <w:pStyle w:val="ListParagraph"/>
        <w:numPr>
          <w:ilvl w:val="0"/>
          <w:numId w:val="16"/>
        </w:numPr>
        <w:rPr>
          <w:rFonts w:ascii="Times New Roman" w:hAnsi="Times New Roman" w:cs="Times New Roman"/>
          <w:sz w:val="28"/>
          <w:szCs w:val="28"/>
        </w:rPr>
      </w:pPr>
      <w:r w:rsidRPr="00E21E4B">
        <w:rPr>
          <w:rFonts w:ascii="Times New Roman" w:hAnsi="Times New Roman" w:cs="Times New Roman"/>
          <w:sz w:val="28"/>
          <w:szCs w:val="28"/>
        </w:rPr>
        <w:t>Because it's beginner-friendly, readable, and excellent for quick prototyping.</w:t>
      </w:r>
    </w:p>
    <w:p w14:paraId="058F2FC4" w14:textId="77777777" w:rsidR="00AE79F4" w:rsidRPr="00AE79F4" w:rsidRDefault="00AE79F4" w:rsidP="00AE79F4">
      <w:pPr>
        <w:pStyle w:val="ListParagraph"/>
        <w:rPr>
          <w:rFonts w:ascii="Times New Roman" w:hAnsi="Times New Roman" w:cs="Times New Roman"/>
          <w:sz w:val="28"/>
          <w:szCs w:val="28"/>
        </w:rPr>
      </w:pPr>
    </w:p>
    <w:p w14:paraId="1CEE73EF" w14:textId="003EA289" w:rsidR="00C265C3" w:rsidRPr="00C265C3" w:rsidRDefault="00C265C3" w:rsidP="00C265C3">
      <w:pPr>
        <w:rPr>
          <w:rFonts w:ascii="Times New Roman" w:hAnsi="Times New Roman" w:cs="Times New Roman"/>
          <w:sz w:val="28"/>
          <w:szCs w:val="28"/>
        </w:rPr>
      </w:pPr>
      <w:r w:rsidRPr="00C265C3">
        <w:rPr>
          <w:rFonts w:ascii="Times New Roman" w:hAnsi="Times New Roman" w:cs="Times New Roman"/>
          <w:sz w:val="28"/>
          <w:szCs w:val="28"/>
        </w:rPr>
        <w:t>2. Used a Menu-Driven Structure</w:t>
      </w:r>
    </w:p>
    <w:p w14:paraId="40722EFF" w14:textId="538C5D09" w:rsidR="00C265C3" w:rsidRPr="00E21E4B" w:rsidRDefault="00C265C3" w:rsidP="00E462FD">
      <w:pPr>
        <w:pStyle w:val="ListParagraph"/>
        <w:numPr>
          <w:ilvl w:val="0"/>
          <w:numId w:val="16"/>
        </w:numPr>
        <w:rPr>
          <w:rFonts w:ascii="Times New Roman" w:hAnsi="Times New Roman" w:cs="Times New Roman"/>
          <w:sz w:val="28"/>
          <w:szCs w:val="28"/>
        </w:rPr>
      </w:pPr>
      <w:r w:rsidRPr="00E21E4B">
        <w:rPr>
          <w:rFonts w:ascii="Times New Roman" w:hAnsi="Times New Roman" w:cs="Times New Roman"/>
          <w:sz w:val="28"/>
          <w:szCs w:val="28"/>
        </w:rPr>
        <w:t>Makes the tool easy to use</w:t>
      </w:r>
    </w:p>
    <w:p w14:paraId="49788595" w14:textId="35122E5F" w:rsidR="00C265C3" w:rsidRPr="00E21E4B" w:rsidRDefault="00C265C3" w:rsidP="00E462FD">
      <w:pPr>
        <w:pStyle w:val="ListParagraph"/>
        <w:numPr>
          <w:ilvl w:val="0"/>
          <w:numId w:val="16"/>
        </w:numPr>
        <w:rPr>
          <w:rFonts w:ascii="Times New Roman" w:hAnsi="Times New Roman" w:cs="Times New Roman"/>
          <w:sz w:val="28"/>
          <w:szCs w:val="28"/>
        </w:rPr>
      </w:pPr>
      <w:r w:rsidRPr="00E21E4B">
        <w:rPr>
          <w:rFonts w:ascii="Times New Roman" w:hAnsi="Times New Roman" w:cs="Times New Roman"/>
          <w:sz w:val="28"/>
          <w:szCs w:val="28"/>
        </w:rPr>
        <w:t>Allows repeated recommendations</w:t>
      </w:r>
    </w:p>
    <w:p w14:paraId="6613DC97" w14:textId="70E9C079" w:rsidR="00C265C3" w:rsidRDefault="00C265C3" w:rsidP="00E462FD">
      <w:pPr>
        <w:pStyle w:val="ListParagraph"/>
        <w:numPr>
          <w:ilvl w:val="0"/>
          <w:numId w:val="16"/>
        </w:numPr>
        <w:rPr>
          <w:rFonts w:ascii="Times New Roman" w:hAnsi="Times New Roman" w:cs="Times New Roman"/>
          <w:sz w:val="28"/>
          <w:szCs w:val="28"/>
        </w:rPr>
      </w:pPr>
      <w:r w:rsidRPr="00E21E4B">
        <w:rPr>
          <w:rFonts w:ascii="Times New Roman" w:hAnsi="Times New Roman" w:cs="Times New Roman"/>
          <w:sz w:val="28"/>
          <w:szCs w:val="28"/>
        </w:rPr>
        <w:t>Suitable for console-based apps</w:t>
      </w:r>
    </w:p>
    <w:p w14:paraId="0A4F4357" w14:textId="77777777" w:rsidR="00AE79F4" w:rsidRPr="00AE79F4" w:rsidRDefault="00AE79F4" w:rsidP="00AE79F4">
      <w:pPr>
        <w:pStyle w:val="ListParagraph"/>
        <w:rPr>
          <w:rFonts w:ascii="Times New Roman" w:hAnsi="Times New Roman" w:cs="Times New Roman"/>
          <w:sz w:val="28"/>
          <w:szCs w:val="28"/>
        </w:rPr>
      </w:pPr>
    </w:p>
    <w:p w14:paraId="2E94E78D" w14:textId="4A4ABB64" w:rsidR="00C265C3" w:rsidRPr="00C265C3" w:rsidRDefault="00C265C3" w:rsidP="00C265C3">
      <w:pPr>
        <w:rPr>
          <w:rFonts w:ascii="Times New Roman" w:hAnsi="Times New Roman" w:cs="Times New Roman"/>
          <w:sz w:val="28"/>
          <w:szCs w:val="28"/>
        </w:rPr>
      </w:pPr>
      <w:r w:rsidRPr="00C265C3">
        <w:rPr>
          <w:rFonts w:ascii="Times New Roman" w:hAnsi="Times New Roman" w:cs="Times New Roman"/>
          <w:sz w:val="28"/>
          <w:szCs w:val="28"/>
        </w:rPr>
        <w:t>3. Applied 50-30-20 Model</w:t>
      </w:r>
    </w:p>
    <w:p w14:paraId="5C31E494" w14:textId="5C8706C9" w:rsidR="00C265C3" w:rsidRPr="00E21E4B" w:rsidRDefault="00C265C3" w:rsidP="00E462FD">
      <w:pPr>
        <w:pStyle w:val="ListParagraph"/>
        <w:numPr>
          <w:ilvl w:val="0"/>
          <w:numId w:val="17"/>
        </w:numPr>
        <w:rPr>
          <w:rFonts w:ascii="Times New Roman" w:hAnsi="Times New Roman" w:cs="Times New Roman"/>
          <w:sz w:val="28"/>
          <w:szCs w:val="28"/>
        </w:rPr>
      </w:pPr>
      <w:r w:rsidRPr="00E21E4B">
        <w:rPr>
          <w:rFonts w:ascii="Times New Roman" w:hAnsi="Times New Roman" w:cs="Times New Roman"/>
          <w:sz w:val="28"/>
          <w:szCs w:val="28"/>
        </w:rPr>
        <w:t>Standard financial budgeting framework</w:t>
      </w:r>
    </w:p>
    <w:p w14:paraId="7FC36B54" w14:textId="38EC6B46" w:rsidR="00C265C3" w:rsidRPr="00E21E4B" w:rsidRDefault="00C265C3" w:rsidP="00E462FD">
      <w:pPr>
        <w:pStyle w:val="ListParagraph"/>
        <w:numPr>
          <w:ilvl w:val="0"/>
          <w:numId w:val="17"/>
        </w:numPr>
        <w:rPr>
          <w:rFonts w:ascii="Times New Roman" w:hAnsi="Times New Roman" w:cs="Times New Roman"/>
          <w:sz w:val="28"/>
          <w:szCs w:val="28"/>
        </w:rPr>
      </w:pPr>
      <w:r w:rsidRPr="00E21E4B">
        <w:rPr>
          <w:rFonts w:ascii="Times New Roman" w:hAnsi="Times New Roman" w:cs="Times New Roman"/>
          <w:sz w:val="28"/>
          <w:szCs w:val="28"/>
        </w:rPr>
        <w:t>Easy for users to understand</w:t>
      </w:r>
    </w:p>
    <w:p w14:paraId="423D6CF9" w14:textId="0AE2F1F9" w:rsidR="00C265C3" w:rsidRDefault="00C265C3" w:rsidP="00E462FD">
      <w:pPr>
        <w:pStyle w:val="ListParagraph"/>
        <w:numPr>
          <w:ilvl w:val="0"/>
          <w:numId w:val="17"/>
        </w:numPr>
        <w:rPr>
          <w:rFonts w:ascii="Times New Roman" w:hAnsi="Times New Roman" w:cs="Times New Roman"/>
          <w:sz w:val="28"/>
          <w:szCs w:val="28"/>
        </w:rPr>
      </w:pPr>
      <w:r w:rsidRPr="00E21E4B">
        <w:rPr>
          <w:rFonts w:ascii="Times New Roman" w:hAnsi="Times New Roman" w:cs="Times New Roman"/>
          <w:sz w:val="28"/>
          <w:szCs w:val="28"/>
        </w:rPr>
        <w:t>Universally accepted financial rule</w:t>
      </w:r>
    </w:p>
    <w:p w14:paraId="4F547938" w14:textId="77777777" w:rsidR="00AE79F4" w:rsidRPr="00AE79F4" w:rsidRDefault="00AE79F4" w:rsidP="00AE79F4">
      <w:pPr>
        <w:pStyle w:val="ListParagraph"/>
        <w:rPr>
          <w:rFonts w:ascii="Times New Roman" w:hAnsi="Times New Roman" w:cs="Times New Roman"/>
          <w:sz w:val="28"/>
          <w:szCs w:val="28"/>
        </w:rPr>
      </w:pPr>
    </w:p>
    <w:p w14:paraId="5E1E7C4C" w14:textId="3EA0E526" w:rsidR="00C265C3" w:rsidRPr="00C265C3" w:rsidRDefault="00C265C3" w:rsidP="00C265C3">
      <w:pPr>
        <w:rPr>
          <w:rFonts w:ascii="Times New Roman" w:hAnsi="Times New Roman" w:cs="Times New Roman"/>
          <w:sz w:val="28"/>
          <w:szCs w:val="28"/>
        </w:rPr>
      </w:pPr>
      <w:r w:rsidRPr="00C265C3">
        <w:rPr>
          <w:rFonts w:ascii="Times New Roman" w:hAnsi="Times New Roman" w:cs="Times New Roman"/>
          <w:sz w:val="28"/>
          <w:szCs w:val="28"/>
        </w:rPr>
        <w:t>4. Used Simple Recommendation Ranges</w:t>
      </w:r>
    </w:p>
    <w:p w14:paraId="78898608" w14:textId="6E00BA36" w:rsidR="00C265C3" w:rsidRPr="00E21E4B" w:rsidRDefault="00C265C3" w:rsidP="00E462FD">
      <w:pPr>
        <w:pStyle w:val="ListParagraph"/>
        <w:numPr>
          <w:ilvl w:val="0"/>
          <w:numId w:val="18"/>
        </w:numPr>
        <w:rPr>
          <w:rFonts w:ascii="Times New Roman" w:hAnsi="Times New Roman" w:cs="Times New Roman"/>
          <w:sz w:val="28"/>
          <w:szCs w:val="28"/>
        </w:rPr>
      </w:pPr>
      <w:r w:rsidRPr="00E21E4B">
        <w:rPr>
          <w:rFonts w:ascii="Times New Roman" w:hAnsi="Times New Roman" w:cs="Times New Roman"/>
          <w:sz w:val="28"/>
          <w:szCs w:val="28"/>
        </w:rPr>
        <w:t>Ensures clarity for new users</w:t>
      </w:r>
    </w:p>
    <w:p w14:paraId="025828E2" w14:textId="5145A96B" w:rsidR="00C265C3" w:rsidRDefault="00C265C3" w:rsidP="00E462FD">
      <w:pPr>
        <w:pStyle w:val="ListParagraph"/>
        <w:numPr>
          <w:ilvl w:val="0"/>
          <w:numId w:val="18"/>
        </w:numPr>
        <w:rPr>
          <w:rFonts w:ascii="Times New Roman" w:hAnsi="Times New Roman" w:cs="Times New Roman"/>
          <w:sz w:val="28"/>
          <w:szCs w:val="28"/>
        </w:rPr>
      </w:pPr>
      <w:r w:rsidRPr="00E21E4B">
        <w:rPr>
          <w:rFonts w:ascii="Times New Roman" w:hAnsi="Times New Roman" w:cs="Times New Roman"/>
          <w:sz w:val="28"/>
          <w:szCs w:val="28"/>
        </w:rPr>
        <w:t>Easy to expand in future versions</w:t>
      </w:r>
    </w:p>
    <w:p w14:paraId="16747714" w14:textId="77777777" w:rsidR="00AE79F4" w:rsidRPr="00AE79F4" w:rsidRDefault="00AE79F4" w:rsidP="00AE79F4">
      <w:pPr>
        <w:pStyle w:val="ListParagraph"/>
        <w:rPr>
          <w:rFonts w:ascii="Times New Roman" w:hAnsi="Times New Roman" w:cs="Times New Roman"/>
          <w:sz w:val="28"/>
          <w:szCs w:val="28"/>
        </w:rPr>
      </w:pPr>
    </w:p>
    <w:p w14:paraId="5FB60394" w14:textId="0985395A" w:rsidR="00C265C3" w:rsidRPr="00C265C3" w:rsidRDefault="00C265C3" w:rsidP="00C265C3">
      <w:pPr>
        <w:rPr>
          <w:rFonts w:ascii="Times New Roman" w:hAnsi="Times New Roman" w:cs="Times New Roman"/>
          <w:sz w:val="28"/>
          <w:szCs w:val="28"/>
        </w:rPr>
      </w:pPr>
      <w:r w:rsidRPr="00C265C3">
        <w:rPr>
          <w:rFonts w:ascii="Times New Roman" w:hAnsi="Times New Roman" w:cs="Times New Roman"/>
          <w:sz w:val="28"/>
          <w:szCs w:val="28"/>
        </w:rPr>
        <w:t>5. Chose Console-Based Output</w:t>
      </w:r>
    </w:p>
    <w:p w14:paraId="7222D722" w14:textId="1404D41B" w:rsidR="00C265C3" w:rsidRPr="00E21E4B" w:rsidRDefault="00C265C3" w:rsidP="00E462FD">
      <w:pPr>
        <w:pStyle w:val="ListParagraph"/>
        <w:numPr>
          <w:ilvl w:val="0"/>
          <w:numId w:val="19"/>
        </w:numPr>
        <w:rPr>
          <w:rFonts w:ascii="Times New Roman" w:hAnsi="Times New Roman" w:cs="Times New Roman"/>
          <w:sz w:val="28"/>
          <w:szCs w:val="28"/>
        </w:rPr>
      </w:pPr>
      <w:r w:rsidRPr="00E21E4B">
        <w:rPr>
          <w:rFonts w:ascii="Times New Roman" w:hAnsi="Times New Roman" w:cs="Times New Roman"/>
          <w:sz w:val="28"/>
          <w:szCs w:val="28"/>
        </w:rPr>
        <w:t>Keeps the project simple</w:t>
      </w:r>
    </w:p>
    <w:p w14:paraId="5861870E" w14:textId="3DA437D3" w:rsidR="00C265C3" w:rsidRPr="00E21E4B" w:rsidRDefault="00C265C3" w:rsidP="00E462FD">
      <w:pPr>
        <w:pStyle w:val="ListParagraph"/>
        <w:numPr>
          <w:ilvl w:val="0"/>
          <w:numId w:val="19"/>
        </w:numPr>
        <w:rPr>
          <w:rFonts w:ascii="Times New Roman" w:hAnsi="Times New Roman" w:cs="Times New Roman"/>
          <w:sz w:val="28"/>
          <w:szCs w:val="28"/>
        </w:rPr>
      </w:pPr>
      <w:r w:rsidRPr="00E21E4B">
        <w:rPr>
          <w:rFonts w:ascii="Times New Roman" w:hAnsi="Times New Roman" w:cs="Times New Roman"/>
          <w:sz w:val="28"/>
          <w:szCs w:val="28"/>
        </w:rPr>
        <w:t>Works in all environments (school labs, low-end devices)</w:t>
      </w:r>
    </w:p>
    <w:p w14:paraId="19661526" w14:textId="77777777" w:rsidR="008978F9" w:rsidRDefault="008978F9" w:rsidP="002971D1">
      <w:pPr>
        <w:rPr>
          <w:rFonts w:ascii="Times New Roman" w:hAnsi="Times New Roman" w:cs="Times New Roman"/>
          <w:sz w:val="32"/>
          <w:szCs w:val="32"/>
        </w:rPr>
      </w:pPr>
    </w:p>
    <w:p w14:paraId="273FC6A6" w14:textId="3291F756" w:rsidR="000A47B6" w:rsidRDefault="000A47B6" w:rsidP="000A47B6">
      <w:pPr>
        <w:pStyle w:val="Heading2"/>
        <w:rPr>
          <w:rFonts w:ascii="Times New Roman" w:hAnsi="Times New Roman" w:cs="Times New Roman"/>
          <w:sz w:val="32"/>
          <w:szCs w:val="32"/>
        </w:rPr>
      </w:pPr>
      <w:r>
        <w:rPr>
          <w:rFonts w:ascii="Times New Roman" w:hAnsi="Times New Roman" w:cs="Times New Roman"/>
          <w:sz w:val="32"/>
          <w:szCs w:val="32"/>
        </w:rPr>
        <w:lastRenderedPageBreak/>
        <w:t>Implementation details</w:t>
      </w:r>
    </w:p>
    <w:p w14:paraId="59ADF38E" w14:textId="7180367A" w:rsidR="008978F9" w:rsidRPr="00051637" w:rsidRDefault="008978F9" w:rsidP="00E462FD">
      <w:pPr>
        <w:pStyle w:val="ListParagraph"/>
        <w:numPr>
          <w:ilvl w:val="0"/>
          <w:numId w:val="21"/>
        </w:numPr>
        <w:rPr>
          <w:rFonts w:ascii="Times New Roman" w:hAnsi="Times New Roman" w:cs="Times New Roman"/>
          <w:sz w:val="28"/>
          <w:szCs w:val="28"/>
        </w:rPr>
      </w:pPr>
      <w:r w:rsidRPr="00051637">
        <w:rPr>
          <w:rFonts w:ascii="Times New Roman" w:hAnsi="Times New Roman" w:cs="Times New Roman"/>
          <w:sz w:val="28"/>
          <w:szCs w:val="28"/>
        </w:rPr>
        <w:t>Programming Language</w:t>
      </w:r>
    </w:p>
    <w:p w14:paraId="295D8927" w14:textId="357DB7CE" w:rsidR="008978F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Python (CLI-based application)</w:t>
      </w:r>
    </w:p>
    <w:p w14:paraId="4C7F2FAE" w14:textId="77777777" w:rsidR="00051637" w:rsidRPr="00051637" w:rsidRDefault="00051637" w:rsidP="00051637">
      <w:pPr>
        <w:pStyle w:val="ListParagraph"/>
        <w:rPr>
          <w:rFonts w:ascii="Times New Roman" w:hAnsi="Times New Roman" w:cs="Times New Roman"/>
          <w:sz w:val="28"/>
          <w:szCs w:val="28"/>
        </w:rPr>
      </w:pPr>
    </w:p>
    <w:p w14:paraId="5D575213" w14:textId="45B4B6B0" w:rsidR="008978F9" w:rsidRPr="00051637" w:rsidRDefault="008978F9" w:rsidP="00E462FD">
      <w:pPr>
        <w:pStyle w:val="ListParagraph"/>
        <w:numPr>
          <w:ilvl w:val="0"/>
          <w:numId w:val="21"/>
        </w:numPr>
        <w:rPr>
          <w:rFonts w:ascii="Times New Roman" w:hAnsi="Times New Roman" w:cs="Times New Roman"/>
          <w:sz w:val="28"/>
          <w:szCs w:val="28"/>
        </w:rPr>
      </w:pPr>
      <w:r w:rsidRPr="00051637">
        <w:rPr>
          <w:rFonts w:ascii="Times New Roman" w:hAnsi="Times New Roman" w:cs="Times New Roman"/>
          <w:sz w:val="28"/>
          <w:szCs w:val="28"/>
        </w:rPr>
        <w:t>Key Modules Used</w:t>
      </w:r>
    </w:p>
    <w:p w14:paraId="376038C2" w14:textId="312D9203"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Input validation: using try–except</w:t>
      </w:r>
    </w:p>
    <w:p w14:paraId="7D9EB056" w14:textId="09DD6202"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Loops: while True for menu repetition</w:t>
      </w:r>
    </w:p>
    <w:p w14:paraId="64C55970" w14:textId="0B6E05FE"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Functions:</w:t>
      </w:r>
    </w:p>
    <w:p w14:paraId="18EE2A4A" w14:textId="5CD83DFD" w:rsidR="008978F9" w:rsidRPr="007C04E9" w:rsidRDefault="008978F9" w:rsidP="00E462FD">
      <w:pPr>
        <w:pStyle w:val="ListParagraph"/>
        <w:numPr>
          <w:ilvl w:val="0"/>
          <w:numId w:val="20"/>
        </w:numPr>
        <w:rPr>
          <w:rFonts w:ascii="Times New Roman" w:hAnsi="Times New Roman" w:cs="Times New Roman"/>
          <w:sz w:val="28"/>
          <w:szCs w:val="28"/>
        </w:rPr>
      </w:pPr>
      <w:proofErr w:type="spellStart"/>
      <w:r w:rsidRPr="007C04E9">
        <w:rPr>
          <w:rFonts w:ascii="Times New Roman" w:hAnsi="Times New Roman" w:cs="Times New Roman"/>
          <w:sz w:val="28"/>
          <w:szCs w:val="28"/>
        </w:rPr>
        <w:t>get_</w:t>
      </w:r>
      <w:proofErr w:type="gramStart"/>
      <w:r w:rsidRPr="007C04E9">
        <w:rPr>
          <w:rFonts w:ascii="Times New Roman" w:hAnsi="Times New Roman" w:cs="Times New Roman"/>
          <w:sz w:val="28"/>
          <w:szCs w:val="28"/>
        </w:rPr>
        <w:t>recommendation</w:t>
      </w:r>
      <w:proofErr w:type="spellEnd"/>
      <w:r w:rsidRPr="007C04E9">
        <w:rPr>
          <w:rFonts w:ascii="Times New Roman" w:hAnsi="Times New Roman" w:cs="Times New Roman"/>
          <w:sz w:val="28"/>
          <w:szCs w:val="28"/>
        </w:rPr>
        <w:t>(</w:t>
      </w:r>
      <w:proofErr w:type="gramEnd"/>
      <w:r w:rsidRPr="007C04E9">
        <w:rPr>
          <w:rFonts w:ascii="Times New Roman" w:hAnsi="Times New Roman" w:cs="Times New Roman"/>
          <w:sz w:val="28"/>
          <w:szCs w:val="28"/>
        </w:rPr>
        <w:t>) for core logic</w:t>
      </w:r>
    </w:p>
    <w:p w14:paraId="723BC97B" w14:textId="5B6B19D5"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Main menu using conditional statements</w:t>
      </w:r>
    </w:p>
    <w:p w14:paraId="431B7472" w14:textId="53444193" w:rsidR="008978F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Arithmetic operations for 50-30-20 calculations</w:t>
      </w:r>
    </w:p>
    <w:p w14:paraId="66CD4CED" w14:textId="77777777" w:rsidR="00051637" w:rsidRPr="00051637" w:rsidRDefault="00051637" w:rsidP="00051637">
      <w:pPr>
        <w:pStyle w:val="ListParagraph"/>
        <w:rPr>
          <w:rFonts w:ascii="Times New Roman" w:hAnsi="Times New Roman" w:cs="Times New Roman"/>
          <w:sz w:val="28"/>
          <w:szCs w:val="28"/>
        </w:rPr>
      </w:pPr>
    </w:p>
    <w:p w14:paraId="058D98BA" w14:textId="1FF05929" w:rsidR="008978F9" w:rsidRPr="00051637" w:rsidRDefault="008978F9" w:rsidP="00E462FD">
      <w:pPr>
        <w:pStyle w:val="ListParagraph"/>
        <w:numPr>
          <w:ilvl w:val="0"/>
          <w:numId w:val="21"/>
        </w:numPr>
        <w:rPr>
          <w:rFonts w:ascii="Times New Roman" w:hAnsi="Times New Roman" w:cs="Times New Roman"/>
          <w:sz w:val="28"/>
          <w:szCs w:val="28"/>
        </w:rPr>
      </w:pPr>
      <w:r w:rsidRPr="00051637">
        <w:rPr>
          <w:rFonts w:ascii="Times New Roman" w:hAnsi="Times New Roman" w:cs="Times New Roman"/>
          <w:sz w:val="28"/>
          <w:szCs w:val="28"/>
        </w:rPr>
        <w:t>Menu-Based Structure</w:t>
      </w:r>
    </w:p>
    <w:p w14:paraId="4C1C3BDE" w14:textId="62A32D8B"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The program uses a menu system:</w:t>
      </w:r>
    </w:p>
    <w:p w14:paraId="72318E4F" w14:textId="4823D736" w:rsidR="008978F9" w:rsidRPr="007C04E9" w:rsidRDefault="008978F9" w:rsidP="00E462FD">
      <w:pPr>
        <w:pStyle w:val="ListParagraph"/>
        <w:numPr>
          <w:ilvl w:val="1"/>
          <w:numId w:val="20"/>
        </w:numPr>
        <w:rPr>
          <w:rFonts w:ascii="Times New Roman" w:hAnsi="Times New Roman" w:cs="Times New Roman"/>
          <w:sz w:val="28"/>
          <w:szCs w:val="28"/>
        </w:rPr>
      </w:pPr>
      <w:r w:rsidRPr="007C04E9">
        <w:rPr>
          <w:rFonts w:ascii="Times New Roman" w:hAnsi="Times New Roman" w:cs="Times New Roman"/>
          <w:sz w:val="28"/>
          <w:szCs w:val="28"/>
        </w:rPr>
        <w:t>Get Recommendation</w:t>
      </w:r>
    </w:p>
    <w:p w14:paraId="722D64A8" w14:textId="372E5365" w:rsidR="008978F9" w:rsidRPr="007C04E9" w:rsidRDefault="008978F9" w:rsidP="00E462FD">
      <w:pPr>
        <w:pStyle w:val="ListParagraph"/>
        <w:numPr>
          <w:ilvl w:val="1"/>
          <w:numId w:val="20"/>
        </w:numPr>
        <w:rPr>
          <w:rFonts w:ascii="Times New Roman" w:hAnsi="Times New Roman" w:cs="Times New Roman"/>
          <w:sz w:val="28"/>
          <w:szCs w:val="28"/>
        </w:rPr>
      </w:pPr>
      <w:r w:rsidRPr="007C04E9">
        <w:rPr>
          <w:rFonts w:ascii="Times New Roman" w:hAnsi="Times New Roman" w:cs="Times New Roman"/>
          <w:sz w:val="28"/>
          <w:szCs w:val="28"/>
        </w:rPr>
        <w:t>About for Users</w:t>
      </w:r>
    </w:p>
    <w:p w14:paraId="65FFF937" w14:textId="77E0DEDE" w:rsidR="008978F9" w:rsidRPr="007C04E9" w:rsidRDefault="008978F9" w:rsidP="00E462FD">
      <w:pPr>
        <w:pStyle w:val="ListParagraph"/>
        <w:numPr>
          <w:ilvl w:val="1"/>
          <w:numId w:val="20"/>
        </w:numPr>
        <w:rPr>
          <w:rFonts w:ascii="Times New Roman" w:hAnsi="Times New Roman" w:cs="Times New Roman"/>
          <w:sz w:val="28"/>
          <w:szCs w:val="28"/>
        </w:rPr>
      </w:pPr>
      <w:r w:rsidRPr="007C04E9">
        <w:rPr>
          <w:rFonts w:ascii="Times New Roman" w:hAnsi="Times New Roman" w:cs="Times New Roman"/>
          <w:sz w:val="28"/>
          <w:szCs w:val="28"/>
        </w:rPr>
        <w:t>Exit</w:t>
      </w:r>
    </w:p>
    <w:p w14:paraId="6F1157CA" w14:textId="72189691" w:rsidR="008978F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Each option triggers a separate block of code.</w:t>
      </w:r>
    </w:p>
    <w:p w14:paraId="44C17E11" w14:textId="77777777" w:rsidR="00051637" w:rsidRPr="00051637" w:rsidRDefault="00051637" w:rsidP="00051637">
      <w:pPr>
        <w:pStyle w:val="ListParagraph"/>
        <w:rPr>
          <w:rFonts w:ascii="Times New Roman" w:hAnsi="Times New Roman" w:cs="Times New Roman"/>
          <w:sz w:val="28"/>
          <w:szCs w:val="28"/>
        </w:rPr>
      </w:pPr>
    </w:p>
    <w:p w14:paraId="4EDDE43D" w14:textId="79EF49C6" w:rsidR="008978F9" w:rsidRPr="00051637" w:rsidRDefault="008978F9" w:rsidP="00E462FD">
      <w:pPr>
        <w:pStyle w:val="ListParagraph"/>
        <w:numPr>
          <w:ilvl w:val="0"/>
          <w:numId w:val="21"/>
        </w:numPr>
        <w:rPr>
          <w:rFonts w:ascii="Times New Roman" w:hAnsi="Times New Roman" w:cs="Times New Roman"/>
          <w:sz w:val="28"/>
          <w:szCs w:val="28"/>
        </w:rPr>
      </w:pPr>
      <w:r w:rsidRPr="00051637">
        <w:rPr>
          <w:rFonts w:ascii="Times New Roman" w:hAnsi="Times New Roman" w:cs="Times New Roman"/>
          <w:sz w:val="28"/>
          <w:szCs w:val="28"/>
        </w:rPr>
        <w:t>Salary Processing Logic</w:t>
      </w:r>
    </w:p>
    <w:p w14:paraId="1094ACCD" w14:textId="0493A405"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Convert input to integer</w:t>
      </w:r>
    </w:p>
    <w:p w14:paraId="0B365CEC" w14:textId="320D0657"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Validate if salary is &gt; 0</w:t>
      </w:r>
    </w:p>
    <w:p w14:paraId="321B6D3F" w14:textId="7A512F38"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If valid → calculate:</w:t>
      </w:r>
    </w:p>
    <w:p w14:paraId="2A171590" w14:textId="230F0DB5"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needs = 0.5 * salary</w:t>
      </w:r>
    </w:p>
    <w:p w14:paraId="54D6B959" w14:textId="1C61D20E"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wants = 0.3 * salary</w:t>
      </w:r>
    </w:p>
    <w:p w14:paraId="20246C50" w14:textId="113C6C0B" w:rsidR="008978F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invest = 0.2 * salary</w:t>
      </w:r>
    </w:p>
    <w:p w14:paraId="4C8968A8" w14:textId="77777777" w:rsidR="00051637" w:rsidRPr="00051637" w:rsidRDefault="00051637" w:rsidP="00051637">
      <w:pPr>
        <w:pStyle w:val="ListParagraph"/>
        <w:rPr>
          <w:rFonts w:ascii="Times New Roman" w:hAnsi="Times New Roman" w:cs="Times New Roman"/>
          <w:sz w:val="28"/>
          <w:szCs w:val="28"/>
        </w:rPr>
      </w:pPr>
    </w:p>
    <w:p w14:paraId="31DDBFB6" w14:textId="516041E2" w:rsidR="008978F9" w:rsidRPr="00051637" w:rsidRDefault="008978F9" w:rsidP="00E462FD">
      <w:pPr>
        <w:pStyle w:val="ListParagraph"/>
        <w:numPr>
          <w:ilvl w:val="0"/>
          <w:numId w:val="21"/>
        </w:numPr>
        <w:rPr>
          <w:rFonts w:ascii="Times New Roman" w:hAnsi="Times New Roman" w:cs="Times New Roman"/>
          <w:sz w:val="28"/>
          <w:szCs w:val="28"/>
        </w:rPr>
      </w:pPr>
      <w:r w:rsidRPr="00051637">
        <w:rPr>
          <w:rFonts w:ascii="Times New Roman" w:hAnsi="Times New Roman" w:cs="Times New Roman"/>
          <w:sz w:val="28"/>
          <w:szCs w:val="28"/>
        </w:rPr>
        <w:t>Recommendation Logic</w:t>
      </w:r>
    </w:p>
    <w:p w14:paraId="485AC6C2" w14:textId="5D827708"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Based on investment amount:</w:t>
      </w:r>
    </w:p>
    <w:p w14:paraId="3F92C9D0" w14:textId="3F265230"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If investment &lt; 3000 → RD, FD</w:t>
      </w:r>
    </w:p>
    <w:p w14:paraId="43E432ED" w14:textId="3E80AA4B"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If investment 3000–7000 → SIP, index funds</w:t>
      </w:r>
    </w:p>
    <w:p w14:paraId="7D20D0CD" w14:textId="4FD6D9FB" w:rsidR="008978F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If investment &gt; 7000 → PPF, NPS, mutual funds, SIP</w:t>
      </w:r>
    </w:p>
    <w:p w14:paraId="30BB764B" w14:textId="77777777" w:rsidR="00051637" w:rsidRPr="00051637" w:rsidRDefault="00051637" w:rsidP="00051637">
      <w:pPr>
        <w:pStyle w:val="ListParagraph"/>
        <w:rPr>
          <w:rFonts w:ascii="Times New Roman" w:hAnsi="Times New Roman" w:cs="Times New Roman"/>
          <w:sz w:val="28"/>
          <w:szCs w:val="28"/>
        </w:rPr>
      </w:pPr>
    </w:p>
    <w:p w14:paraId="1CDA66FC" w14:textId="72097E75" w:rsidR="008978F9" w:rsidRPr="00051637" w:rsidRDefault="008978F9" w:rsidP="00E462FD">
      <w:pPr>
        <w:pStyle w:val="ListParagraph"/>
        <w:numPr>
          <w:ilvl w:val="0"/>
          <w:numId w:val="21"/>
        </w:numPr>
        <w:rPr>
          <w:rFonts w:ascii="Times New Roman" w:hAnsi="Times New Roman" w:cs="Times New Roman"/>
          <w:sz w:val="28"/>
          <w:szCs w:val="28"/>
        </w:rPr>
      </w:pPr>
      <w:r w:rsidRPr="00051637">
        <w:rPr>
          <w:rFonts w:ascii="Times New Roman" w:hAnsi="Times New Roman" w:cs="Times New Roman"/>
          <w:sz w:val="28"/>
          <w:szCs w:val="28"/>
        </w:rPr>
        <w:t>Error Handling</w:t>
      </w:r>
    </w:p>
    <w:p w14:paraId="78900BF4" w14:textId="7E1031E2"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lastRenderedPageBreak/>
        <w:t>Catches invalid inputs (letters, decimals, negatives)</w:t>
      </w:r>
    </w:p>
    <w:p w14:paraId="0B4816DC" w14:textId="5B0C9A4B"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Ensures the program doesn’t crash</w:t>
      </w:r>
    </w:p>
    <w:p w14:paraId="208A1060" w14:textId="523120B8" w:rsidR="008978F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Prompts user again until correct input is entered</w:t>
      </w:r>
    </w:p>
    <w:p w14:paraId="29C4FC92" w14:textId="77777777" w:rsidR="00051637" w:rsidRPr="00051637" w:rsidRDefault="00051637" w:rsidP="00051637">
      <w:pPr>
        <w:pStyle w:val="ListParagraph"/>
        <w:rPr>
          <w:rFonts w:ascii="Times New Roman" w:hAnsi="Times New Roman" w:cs="Times New Roman"/>
          <w:sz w:val="28"/>
          <w:szCs w:val="28"/>
        </w:rPr>
      </w:pPr>
    </w:p>
    <w:p w14:paraId="676B2E53" w14:textId="6E075474" w:rsidR="008978F9" w:rsidRPr="00051637" w:rsidRDefault="008978F9" w:rsidP="00E462FD">
      <w:pPr>
        <w:pStyle w:val="ListParagraph"/>
        <w:numPr>
          <w:ilvl w:val="0"/>
          <w:numId w:val="21"/>
        </w:numPr>
        <w:rPr>
          <w:rFonts w:ascii="Times New Roman" w:hAnsi="Times New Roman" w:cs="Times New Roman"/>
          <w:sz w:val="28"/>
          <w:szCs w:val="28"/>
        </w:rPr>
      </w:pPr>
      <w:r w:rsidRPr="00051637">
        <w:rPr>
          <w:rFonts w:ascii="Times New Roman" w:hAnsi="Times New Roman" w:cs="Times New Roman"/>
          <w:sz w:val="28"/>
          <w:szCs w:val="28"/>
        </w:rPr>
        <w:t>Output Formatting</w:t>
      </w:r>
    </w:p>
    <w:p w14:paraId="5EA55348" w14:textId="405E37AA" w:rsidR="008978F9"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Prints clean, readable financial recommendation text</w:t>
      </w:r>
    </w:p>
    <w:p w14:paraId="074245BC" w14:textId="0778E752" w:rsidR="000A47B6" w:rsidRPr="007C04E9" w:rsidRDefault="008978F9" w:rsidP="00E462FD">
      <w:pPr>
        <w:pStyle w:val="ListParagraph"/>
        <w:numPr>
          <w:ilvl w:val="0"/>
          <w:numId w:val="20"/>
        </w:numPr>
        <w:rPr>
          <w:rFonts w:ascii="Times New Roman" w:hAnsi="Times New Roman" w:cs="Times New Roman"/>
          <w:sz w:val="28"/>
          <w:szCs w:val="28"/>
        </w:rPr>
      </w:pPr>
      <w:r w:rsidRPr="007C04E9">
        <w:rPr>
          <w:rFonts w:ascii="Times New Roman" w:hAnsi="Times New Roman" w:cs="Times New Roman"/>
          <w:sz w:val="28"/>
          <w:szCs w:val="28"/>
        </w:rPr>
        <w:t>Separates sections using dividers and spacing</w:t>
      </w:r>
    </w:p>
    <w:p w14:paraId="77768892" w14:textId="77777777" w:rsidR="002F50E9" w:rsidRPr="00BC2BC0" w:rsidRDefault="002F50E9" w:rsidP="002971D1">
      <w:pPr>
        <w:rPr>
          <w:rFonts w:ascii="Times New Roman" w:hAnsi="Times New Roman" w:cs="Times New Roman"/>
          <w:sz w:val="32"/>
          <w:szCs w:val="32"/>
        </w:rPr>
      </w:pPr>
    </w:p>
    <w:p w14:paraId="10BBEE70" w14:textId="2704DDA1" w:rsidR="00B74F7D" w:rsidRPr="00BC2BC0" w:rsidRDefault="00F141B1" w:rsidP="004C7526">
      <w:pPr>
        <w:pStyle w:val="Heading2"/>
        <w:rPr>
          <w:rFonts w:ascii="Times New Roman" w:hAnsi="Times New Roman" w:cs="Times New Roman"/>
          <w:sz w:val="32"/>
          <w:szCs w:val="32"/>
        </w:rPr>
      </w:pPr>
      <w:r w:rsidRPr="00BC2BC0">
        <w:rPr>
          <w:rFonts w:ascii="Times New Roman" w:hAnsi="Times New Roman" w:cs="Times New Roman"/>
          <w:sz w:val="32"/>
          <w:szCs w:val="32"/>
        </w:rPr>
        <w:t>Testing</w:t>
      </w:r>
      <w:r w:rsidR="002D131B">
        <w:rPr>
          <w:rFonts w:ascii="Times New Roman" w:hAnsi="Times New Roman" w:cs="Times New Roman"/>
          <w:sz w:val="32"/>
          <w:szCs w:val="32"/>
        </w:rPr>
        <w:t xml:space="preserve"> approach/ screenshots</w:t>
      </w:r>
    </w:p>
    <w:p w14:paraId="17777600" w14:textId="7853C226" w:rsidR="00F141B1" w:rsidRPr="001B16F4" w:rsidRDefault="00F141B1" w:rsidP="00E462FD">
      <w:pPr>
        <w:pStyle w:val="ListParagraph"/>
        <w:numPr>
          <w:ilvl w:val="0"/>
          <w:numId w:val="7"/>
        </w:numPr>
        <w:rPr>
          <w:rFonts w:ascii="Times New Roman" w:hAnsi="Times New Roman" w:cs="Times New Roman"/>
          <w:sz w:val="32"/>
          <w:szCs w:val="32"/>
        </w:rPr>
      </w:pPr>
      <w:r w:rsidRPr="001B16F4">
        <w:rPr>
          <w:rFonts w:ascii="Times New Roman" w:hAnsi="Times New Roman" w:cs="Times New Roman"/>
          <w:sz w:val="32"/>
          <w:szCs w:val="32"/>
        </w:rPr>
        <w:t>Test Case 1</w:t>
      </w:r>
    </w:p>
    <w:p w14:paraId="41F9C03D" w14:textId="46FEA607" w:rsidR="00F141B1" w:rsidRPr="001B16F4" w:rsidRDefault="00F141B1"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Input: Salary = 30,000, Risk = Moderate</w:t>
      </w:r>
    </w:p>
    <w:p w14:paraId="168873C3" w14:textId="7BD1ECB7" w:rsidR="00F141B1" w:rsidRPr="001B16F4" w:rsidRDefault="00F141B1"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Output:</w:t>
      </w:r>
    </w:p>
    <w:p w14:paraId="40C429B2" w14:textId="00A19503" w:rsidR="00F141B1" w:rsidRPr="001B16F4" w:rsidRDefault="00D72F43"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-Expenses = 15,000</w:t>
      </w:r>
    </w:p>
    <w:p w14:paraId="560DA720" w14:textId="70DBE42E" w:rsidR="00D72F43" w:rsidRPr="001B16F4" w:rsidRDefault="00D72F43"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-Savings = 9,000</w:t>
      </w:r>
    </w:p>
    <w:p w14:paraId="7286F9FF" w14:textId="3533A398" w:rsidR="00D72F43" w:rsidRPr="001B16F4" w:rsidRDefault="00D72F43"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-Investable amount = 6,000</w:t>
      </w:r>
    </w:p>
    <w:p w14:paraId="3F6A2FEB" w14:textId="51A049E7" w:rsidR="00D72F43" w:rsidRPr="001B16F4" w:rsidRDefault="00D72F43"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-Recommended = Mutual Funds, Gold ETF</w:t>
      </w:r>
    </w:p>
    <w:p w14:paraId="28E7050C" w14:textId="27E90625" w:rsidR="00B74F7D" w:rsidRPr="001B16F4" w:rsidRDefault="00B74F7D" w:rsidP="009563B6">
      <w:pPr>
        <w:pStyle w:val="ListParagraph"/>
        <w:rPr>
          <w:rFonts w:ascii="Times New Roman" w:hAnsi="Times New Roman" w:cs="Times New Roman"/>
          <w:sz w:val="32"/>
          <w:szCs w:val="32"/>
        </w:rPr>
      </w:pPr>
      <w:r w:rsidRPr="00BC2BC0">
        <w:rPr>
          <w:noProof/>
        </w:rPr>
        <w:drawing>
          <wp:inline distT="0" distB="0" distL="0" distR="0" wp14:anchorId="319D814D" wp14:editId="0AE99171">
            <wp:extent cx="5486400" cy="3108960"/>
            <wp:effectExtent l="0" t="0" r="0" b="0"/>
            <wp:docPr id="98645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4579" name=""/>
                    <pic:cNvPicPr/>
                  </pic:nvPicPr>
                  <pic:blipFill>
                    <a:blip r:embed="rId8"/>
                    <a:stretch>
                      <a:fillRect/>
                    </a:stretch>
                  </pic:blipFill>
                  <pic:spPr>
                    <a:xfrm>
                      <a:off x="0" y="0"/>
                      <a:ext cx="5486400" cy="3108960"/>
                    </a:xfrm>
                    <a:prstGeom prst="rect">
                      <a:avLst/>
                    </a:prstGeom>
                  </pic:spPr>
                </pic:pic>
              </a:graphicData>
            </a:graphic>
          </wp:inline>
        </w:drawing>
      </w:r>
    </w:p>
    <w:p w14:paraId="4D129D49" w14:textId="77777777" w:rsidR="00B74F7D" w:rsidRPr="00BC2BC0" w:rsidRDefault="00B74F7D" w:rsidP="00F141B1">
      <w:pPr>
        <w:rPr>
          <w:rFonts w:ascii="Times New Roman" w:hAnsi="Times New Roman" w:cs="Times New Roman"/>
          <w:sz w:val="32"/>
          <w:szCs w:val="32"/>
        </w:rPr>
      </w:pPr>
    </w:p>
    <w:p w14:paraId="6C20C104" w14:textId="55E6B319" w:rsidR="00D72F43" w:rsidRPr="001B16F4" w:rsidRDefault="00B74F7D" w:rsidP="00E462FD">
      <w:pPr>
        <w:pStyle w:val="ListParagraph"/>
        <w:numPr>
          <w:ilvl w:val="0"/>
          <w:numId w:val="7"/>
        </w:numPr>
        <w:rPr>
          <w:rFonts w:ascii="Times New Roman" w:hAnsi="Times New Roman" w:cs="Times New Roman"/>
          <w:sz w:val="32"/>
          <w:szCs w:val="32"/>
        </w:rPr>
      </w:pPr>
      <w:r w:rsidRPr="001B16F4">
        <w:rPr>
          <w:rFonts w:ascii="Times New Roman" w:hAnsi="Times New Roman" w:cs="Times New Roman"/>
          <w:sz w:val="32"/>
          <w:szCs w:val="32"/>
        </w:rPr>
        <w:lastRenderedPageBreak/>
        <w:t>Test Case 2</w:t>
      </w:r>
    </w:p>
    <w:p w14:paraId="383EF056" w14:textId="507B009A" w:rsidR="00B74F7D" w:rsidRPr="001B16F4" w:rsidRDefault="00B74F7D"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Input: Salary = -500</w:t>
      </w:r>
    </w:p>
    <w:p w14:paraId="4DFE726A" w14:textId="4B14D7E2" w:rsidR="00B74F7D" w:rsidRPr="001B16F4" w:rsidRDefault="00B74F7D"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Output: “Salary must be greater than 0.”</w:t>
      </w:r>
    </w:p>
    <w:p w14:paraId="618BA7B6" w14:textId="2751AFAD" w:rsidR="00B74F7D" w:rsidRPr="001B16F4" w:rsidRDefault="00B74F7D" w:rsidP="009563B6">
      <w:pPr>
        <w:pStyle w:val="ListParagraph"/>
        <w:rPr>
          <w:rFonts w:ascii="Times New Roman" w:hAnsi="Times New Roman" w:cs="Times New Roman"/>
          <w:sz w:val="32"/>
          <w:szCs w:val="32"/>
        </w:rPr>
      </w:pPr>
      <w:r w:rsidRPr="00BC2BC0">
        <w:rPr>
          <w:noProof/>
        </w:rPr>
        <w:drawing>
          <wp:inline distT="0" distB="0" distL="0" distR="0" wp14:anchorId="7753DA9E" wp14:editId="66F6DB8D">
            <wp:extent cx="5464013" cy="533446"/>
            <wp:effectExtent l="0" t="0" r="3810" b="0"/>
            <wp:docPr id="171557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77148" name=""/>
                    <pic:cNvPicPr/>
                  </pic:nvPicPr>
                  <pic:blipFill>
                    <a:blip r:embed="rId9"/>
                    <a:stretch>
                      <a:fillRect/>
                    </a:stretch>
                  </pic:blipFill>
                  <pic:spPr>
                    <a:xfrm>
                      <a:off x="0" y="0"/>
                      <a:ext cx="5464013" cy="533446"/>
                    </a:xfrm>
                    <a:prstGeom prst="rect">
                      <a:avLst/>
                    </a:prstGeom>
                  </pic:spPr>
                </pic:pic>
              </a:graphicData>
            </a:graphic>
          </wp:inline>
        </w:drawing>
      </w:r>
    </w:p>
    <w:p w14:paraId="37BD25C3" w14:textId="40CE9281" w:rsidR="00B74F7D" w:rsidRPr="001B16F4" w:rsidRDefault="00B74F7D" w:rsidP="00E462FD">
      <w:pPr>
        <w:pStyle w:val="ListParagraph"/>
        <w:numPr>
          <w:ilvl w:val="0"/>
          <w:numId w:val="7"/>
        </w:numPr>
        <w:rPr>
          <w:rFonts w:ascii="Times New Roman" w:hAnsi="Times New Roman" w:cs="Times New Roman"/>
          <w:sz w:val="32"/>
          <w:szCs w:val="32"/>
        </w:rPr>
      </w:pPr>
      <w:r w:rsidRPr="001B16F4">
        <w:rPr>
          <w:rFonts w:ascii="Times New Roman" w:hAnsi="Times New Roman" w:cs="Times New Roman"/>
          <w:sz w:val="32"/>
          <w:szCs w:val="32"/>
        </w:rPr>
        <w:t>Test Case 3</w:t>
      </w:r>
    </w:p>
    <w:p w14:paraId="0FA137D0" w14:textId="514DEBB5" w:rsidR="00B74F7D" w:rsidRPr="001B16F4" w:rsidRDefault="00B74F7D"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Input: Risk= 3 (High Risk)</w:t>
      </w:r>
    </w:p>
    <w:p w14:paraId="1A768371" w14:textId="04E5008A" w:rsidR="00B74F7D" w:rsidRPr="001B16F4" w:rsidRDefault="00B74F7D" w:rsidP="009563B6">
      <w:pPr>
        <w:pStyle w:val="ListParagraph"/>
        <w:rPr>
          <w:rFonts w:ascii="Times New Roman" w:hAnsi="Times New Roman" w:cs="Times New Roman"/>
          <w:sz w:val="32"/>
          <w:szCs w:val="32"/>
        </w:rPr>
      </w:pPr>
      <w:r w:rsidRPr="001B16F4">
        <w:rPr>
          <w:rFonts w:ascii="Times New Roman" w:hAnsi="Times New Roman" w:cs="Times New Roman"/>
          <w:sz w:val="32"/>
          <w:szCs w:val="32"/>
        </w:rPr>
        <w:t>Output: Stocks + Mutual Funds</w:t>
      </w:r>
    </w:p>
    <w:p w14:paraId="77CB688C" w14:textId="329C46C7" w:rsidR="00B74F7D" w:rsidRDefault="00B74F7D" w:rsidP="00F141B1">
      <w:pPr>
        <w:rPr>
          <w:rFonts w:ascii="Times New Roman" w:hAnsi="Times New Roman" w:cs="Times New Roman"/>
          <w:sz w:val="32"/>
          <w:szCs w:val="32"/>
        </w:rPr>
      </w:pPr>
      <w:r w:rsidRPr="00BC2BC0">
        <w:rPr>
          <w:rFonts w:ascii="Times New Roman" w:hAnsi="Times New Roman" w:cs="Times New Roman"/>
          <w:noProof/>
          <w:sz w:val="32"/>
          <w:szCs w:val="32"/>
        </w:rPr>
        <w:drawing>
          <wp:inline distT="0" distB="0" distL="0" distR="0" wp14:anchorId="305421A0" wp14:editId="0B774121">
            <wp:extent cx="5486400" cy="608330"/>
            <wp:effectExtent l="0" t="0" r="0" b="1270"/>
            <wp:docPr id="60181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14696" name=""/>
                    <pic:cNvPicPr/>
                  </pic:nvPicPr>
                  <pic:blipFill>
                    <a:blip r:embed="rId10"/>
                    <a:stretch>
                      <a:fillRect/>
                    </a:stretch>
                  </pic:blipFill>
                  <pic:spPr>
                    <a:xfrm>
                      <a:off x="0" y="0"/>
                      <a:ext cx="5486400" cy="608330"/>
                    </a:xfrm>
                    <a:prstGeom prst="rect">
                      <a:avLst/>
                    </a:prstGeom>
                  </pic:spPr>
                </pic:pic>
              </a:graphicData>
            </a:graphic>
          </wp:inline>
        </w:drawing>
      </w:r>
    </w:p>
    <w:p w14:paraId="3160D146" w14:textId="77777777" w:rsidR="00BE2199" w:rsidRPr="00BC2BC0" w:rsidRDefault="00BE2199" w:rsidP="00F141B1">
      <w:pPr>
        <w:rPr>
          <w:rFonts w:ascii="Times New Roman" w:hAnsi="Times New Roman" w:cs="Times New Roman"/>
          <w:sz w:val="32"/>
          <w:szCs w:val="32"/>
        </w:rPr>
      </w:pPr>
    </w:p>
    <w:p w14:paraId="6F4AD559" w14:textId="7EB61109" w:rsidR="004C7526" w:rsidRDefault="00932FB0" w:rsidP="004C7526">
      <w:pPr>
        <w:pStyle w:val="Heading2"/>
        <w:rPr>
          <w:rFonts w:ascii="Times New Roman" w:hAnsi="Times New Roman" w:cs="Times New Roman"/>
          <w:sz w:val="32"/>
          <w:szCs w:val="32"/>
        </w:rPr>
      </w:pPr>
      <w:r>
        <w:rPr>
          <w:rFonts w:ascii="Times New Roman" w:hAnsi="Times New Roman" w:cs="Times New Roman"/>
          <w:sz w:val="32"/>
          <w:szCs w:val="32"/>
        </w:rPr>
        <w:t>Challenges faced</w:t>
      </w:r>
    </w:p>
    <w:p w14:paraId="690E8F53" w14:textId="3832F1F5" w:rsidR="00DD1913" w:rsidRPr="00DD1913" w:rsidRDefault="00DD1913" w:rsidP="00E462FD">
      <w:pPr>
        <w:pStyle w:val="ListParagraph"/>
        <w:numPr>
          <w:ilvl w:val="0"/>
          <w:numId w:val="8"/>
        </w:numPr>
        <w:rPr>
          <w:rFonts w:ascii="Times New Roman" w:hAnsi="Times New Roman" w:cs="Times New Roman"/>
          <w:sz w:val="28"/>
          <w:szCs w:val="28"/>
        </w:rPr>
      </w:pPr>
      <w:r w:rsidRPr="00DD1913">
        <w:rPr>
          <w:rFonts w:ascii="Times New Roman" w:hAnsi="Times New Roman" w:cs="Times New Roman"/>
          <w:sz w:val="28"/>
          <w:szCs w:val="28"/>
        </w:rPr>
        <w:t>Handling invalid inputs like negative numbers, strings, or blank inputs.</w:t>
      </w:r>
    </w:p>
    <w:p w14:paraId="22985E2B" w14:textId="25034048" w:rsidR="00DD1913" w:rsidRPr="00DD1913" w:rsidRDefault="00DD1913" w:rsidP="00E462FD">
      <w:pPr>
        <w:pStyle w:val="ListParagraph"/>
        <w:numPr>
          <w:ilvl w:val="0"/>
          <w:numId w:val="8"/>
        </w:numPr>
        <w:rPr>
          <w:rFonts w:ascii="Times New Roman" w:hAnsi="Times New Roman" w:cs="Times New Roman"/>
          <w:sz w:val="28"/>
          <w:szCs w:val="28"/>
        </w:rPr>
      </w:pPr>
      <w:r w:rsidRPr="00DD1913">
        <w:rPr>
          <w:rFonts w:ascii="Times New Roman" w:hAnsi="Times New Roman" w:cs="Times New Roman"/>
          <w:sz w:val="28"/>
          <w:szCs w:val="28"/>
        </w:rPr>
        <w:t>Ensuring the program does not crash during incorrect data entry.</w:t>
      </w:r>
    </w:p>
    <w:p w14:paraId="169E154D" w14:textId="5FA3B617" w:rsidR="00DD1913" w:rsidRPr="00DD1913" w:rsidRDefault="00DD1913" w:rsidP="00E462FD">
      <w:pPr>
        <w:pStyle w:val="ListParagraph"/>
        <w:numPr>
          <w:ilvl w:val="0"/>
          <w:numId w:val="8"/>
        </w:numPr>
        <w:rPr>
          <w:rFonts w:ascii="Times New Roman" w:hAnsi="Times New Roman" w:cs="Times New Roman"/>
          <w:sz w:val="28"/>
          <w:szCs w:val="28"/>
        </w:rPr>
      </w:pPr>
      <w:r w:rsidRPr="00DD1913">
        <w:rPr>
          <w:rFonts w:ascii="Times New Roman" w:hAnsi="Times New Roman" w:cs="Times New Roman"/>
          <w:sz w:val="28"/>
          <w:szCs w:val="28"/>
        </w:rPr>
        <w:t>Designing a clean and user-friendly menu system.</w:t>
      </w:r>
    </w:p>
    <w:p w14:paraId="3117D6BD" w14:textId="78854A29" w:rsidR="00DD1913" w:rsidRPr="00DD1913" w:rsidRDefault="00DD1913" w:rsidP="00E462FD">
      <w:pPr>
        <w:pStyle w:val="ListParagraph"/>
        <w:numPr>
          <w:ilvl w:val="0"/>
          <w:numId w:val="8"/>
        </w:numPr>
        <w:rPr>
          <w:rFonts w:ascii="Times New Roman" w:hAnsi="Times New Roman" w:cs="Times New Roman"/>
          <w:sz w:val="28"/>
          <w:szCs w:val="28"/>
        </w:rPr>
      </w:pPr>
      <w:r w:rsidRPr="00DD1913">
        <w:rPr>
          <w:rFonts w:ascii="Times New Roman" w:hAnsi="Times New Roman" w:cs="Times New Roman"/>
          <w:sz w:val="28"/>
          <w:szCs w:val="28"/>
        </w:rPr>
        <w:t>Creating a looping mechanism that asks the user if they want more recommendations.</w:t>
      </w:r>
    </w:p>
    <w:p w14:paraId="6520F8DC" w14:textId="5F767159" w:rsidR="00DD1913" w:rsidRPr="00DD1913" w:rsidRDefault="00DD1913" w:rsidP="00E462FD">
      <w:pPr>
        <w:pStyle w:val="ListParagraph"/>
        <w:numPr>
          <w:ilvl w:val="0"/>
          <w:numId w:val="8"/>
        </w:numPr>
        <w:rPr>
          <w:rFonts w:ascii="Times New Roman" w:hAnsi="Times New Roman" w:cs="Times New Roman"/>
          <w:sz w:val="28"/>
          <w:szCs w:val="28"/>
        </w:rPr>
      </w:pPr>
      <w:r w:rsidRPr="00DD1913">
        <w:rPr>
          <w:rFonts w:ascii="Times New Roman" w:hAnsi="Times New Roman" w:cs="Times New Roman"/>
          <w:sz w:val="28"/>
          <w:szCs w:val="28"/>
        </w:rPr>
        <w:t>Formatting the program output to look professional.</w:t>
      </w:r>
    </w:p>
    <w:p w14:paraId="0F4B1E72" w14:textId="3BC094F8" w:rsidR="00DD1913" w:rsidRPr="00DD1913" w:rsidRDefault="00DD1913" w:rsidP="00E462FD">
      <w:pPr>
        <w:pStyle w:val="ListParagraph"/>
        <w:numPr>
          <w:ilvl w:val="0"/>
          <w:numId w:val="8"/>
        </w:numPr>
        <w:rPr>
          <w:rFonts w:ascii="Times New Roman" w:hAnsi="Times New Roman" w:cs="Times New Roman"/>
          <w:sz w:val="28"/>
          <w:szCs w:val="28"/>
        </w:rPr>
      </w:pPr>
      <w:r w:rsidRPr="00DD1913">
        <w:rPr>
          <w:rFonts w:ascii="Times New Roman" w:hAnsi="Times New Roman" w:cs="Times New Roman"/>
          <w:sz w:val="28"/>
          <w:szCs w:val="28"/>
        </w:rPr>
        <w:t>Learning to structure the code using functions.</w:t>
      </w:r>
    </w:p>
    <w:p w14:paraId="258A7309" w14:textId="4FDBA78C" w:rsidR="00932FB0" w:rsidRDefault="00DD1913" w:rsidP="00E462FD">
      <w:pPr>
        <w:pStyle w:val="ListParagraph"/>
        <w:numPr>
          <w:ilvl w:val="0"/>
          <w:numId w:val="8"/>
        </w:numPr>
        <w:rPr>
          <w:rFonts w:ascii="Times New Roman" w:hAnsi="Times New Roman" w:cs="Times New Roman"/>
          <w:sz w:val="28"/>
          <w:szCs w:val="28"/>
        </w:rPr>
      </w:pPr>
      <w:r w:rsidRPr="00DD1913">
        <w:rPr>
          <w:rFonts w:ascii="Times New Roman" w:hAnsi="Times New Roman" w:cs="Times New Roman"/>
          <w:sz w:val="28"/>
          <w:szCs w:val="28"/>
        </w:rPr>
        <w:t>Adding documentation like README, diagrams, and screenshots.</w:t>
      </w:r>
    </w:p>
    <w:p w14:paraId="70A4A9C5" w14:textId="77777777" w:rsidR="00DD1913" w:rsidRDefault="00DD1913" w:rsidP="00DD1913">
      <w:pPr>
        <w:rPr>
          <w:rFonts w:ascii="Times New Roman" w:hAnsi="Times New Roman" w:cs="Times New Roman"/>
          <w:sz w:val="28"/>
          <w:szCs w:val="28"/>
        </w:rPr>
      </w:pPr>
    </w:p>
    <w:p w14:paraId="30B5AD73" w14:textId="647762BD" w:rsidR="00DD1913" w:rsidRDefault="008F7CF8" w:rsidP="00DD1913">
      <w:pPr>
        <w:pStyle w:val="Heading2"/>
        <w:rPr>
          <w:rFonts w:ascii="Times New Roman" w:hAnsi="Times New Roman" w:cs="Times New Roman"/>
          <w:sz w:val="32"/>
          <w:szCs w:val="32"/>
        </w:rPr>
      </w:pPr>
      <w:r>
        <w:rPr>
          <w:rFonts w:ascii="Times New Roman" w:hAnsi="Times New Roman" w:cs="Times New Roman"/>
          <w:sz w:val="32"/>
          <w:szCs w:val="32"/>
        </w:rPr>
        <w:t>Learnings and key takeaways</w:t>
      </w:r>
    </w:p>
    <w:p w14:paraId="34FD613A" w14:textId="1573EBE3" w:rsidR="008044DE" w:rsidRPr="008044DE" w:rsidRDefault="008044DE" w:rsidP="00E462FD">
      <w:pPr>
        <w:pStyle w:val="ListParagraph"/>
        <w:numPr>
          <w:ilvl w:val="0"/>
          <w:numId w:val="9"/>
        </w:numPr>
        <w:rPr>
          <w:rFonts w:ascii="Times New Roman" w:hAnsi="Times New Roman" w:cs="Times New Roman"/>
          <w:sz w:val="28"/>
          <w:szCs w:val="28"/>
        </w:rPr>
      </w:pPr>
      <w:r w:rsidRPr="008044DE">
        <w:rPr>
          <w:rFonts w:ascii="Times New Roman" w:hAnsi="Times New Roman" w:cs="Times New Roman"/>
          <w:sz w:val="28"/>
          <w:szCs w:val="28"/>
        </w:rPr>
        <w:t>Learned how to use Python for real-world financial calculations.</w:t>
      </w:r>
    </w:p>
    <w:p w14:paraId="2D8EB885" w14:textId="3C791EC0" w:rsidR="008044DE" w:rsidRPr="008044DE" w:rsidRDefault="008044DE" w:rsidP="00E462FD">
      <w:pPr>
        <w:pStyle w:val="ListParagraph"/>
        <w:numPr>
          <w:ilvl w:val="0"/>
          <w:numId w:val="9"/>
        </w:numPr>
        <w:rPr>
          <w:rFonts w:ascii="Times New Roman" w:hAnsi="Times New Roman" w:cs="Times New Roman"/>
          <w:sz w:val="28"/>
          <w:szCs w:val="28"/>
        </w:rPr>
      </w:pPr>
      <w:r w:rsidRPr="008044DE">
        <w:rPr>
          <w:rFonts w:ascii="Times New Roman" w:hAnsi="Times New Roman" w:cs="Times New Roman"/>
          <w:sz w:val="28"/>
          <w:szCs w:val="28"/>
        </w:rPr>
        <w:t>Understood the importance of input validation and exception handling.</w:t>
      </w:r>
    </w:p>
    <w:p w14:paraId="3A6A600E" w14:textId="47279E98" w:rsidR="008044DE" w:rsidRPr="008044DE" w:rsidRDefault="008044DE" w:rsidP="00E462FD">
      <w:pPr>
        <w:pStyle w:val="ListParagraph"/>
        <w:numPr>
          <w:ilvl w:val="0"/>
          <w:numId w:val="9"/>
        </w:numPr>
        <w:rPr>
          <w:rFonts w:ascii="Times New Roman" w:hAnsi="Times New Roman" w:cs="Times New Roman"/>
          <w:sz w:val="28"/>
          <w:szCs w:val="28"/>
        </w:rPr>
      </w:pPr>
      <w:r w:rsidRPr="008044DE">
        <w:rPr>
          <w:rFonts w:ascii="Times New Roman" w:hAnsi="Times New Roman" w:cs="Times New Roman"/>
          <w:sz w:val="28"/>
          <w:szCs w:val="28"/>
        </w:rPr>
        <w:t>Gained experience in designing user-friendly CLI interfaces.</w:t>
      </w:r>
    </w:p>
    <w:p w14:paraId="2C68B15C" w14:textId="45B82F48" w:rsidR="008044DE" w:rsidRPr="008044DE" w:rsidRDefault="008044DE" w:rsidP="00E462FD">
      <w:pPr>
        <w:pStyle w:val="ListParagraph"/>
        <w:numPr>
          <w:ilvl w:val="0"/>
          <w:numId w:val="9"/>
        </w:numPr>
        <w:rPr>
          <w:rFonts w:ascii="Times New Roman" w:hAnsi="Times New Roman" w:cs="Times New Roman"/>
          <w:sz w:val="28"/>
          <w:szCs w:val="28"/>
        </w:rPr>
      </w:pPr>
      <w:r w:rsidRPr="008044DE">
        <w:rPr>
          <w:rFonts w:ascii="Times New Roman" w:hAnsi="Times New Roman" w:cs="Times New Roman"/>
          <w:sz w:val="28"/>
          <w:szCs w:val="28"/>
        </w:rPr>
        <w:t>Understood the 50-30-20 budgeting principle and investment basics.</w:t>
      </w:r>
    </w:p>
    <w:p w14:paraId="1D85E6A8" w14:textId="119AB02A" w:rsidR="008044DE" w:rsidRPr="008044DE" w:rsidRDefault="008044DE" w:rsidP="00E462FD">
      <w:pPr>
        <w:pStyle w:val="ListParagraph"/>
        <w:numPr>
          <w:ilvl w:val="0"/>
          <w:numId w:val="9"/>
        </w:numPr>
        <w:rPr>
          <w:rFonts w:ascii="Times New Roman" w:hAnsi="Times New Roman" w:cs="Times New Roman"/>
          <w:sz w:val="28"/>
          <w:szCs w:val="28"/>
        </w:rPr>
      </w:pPr>
      <w:r w:rsidRPr="008044DE">
        <w:rPr>
          <w:rFonts w:ascii="Times New Roman" w:hAnsi="Times New Roman" w:cs="Times New Roman"/>
          <w:sz w:val="28"/>
          <w:szCs w:val="28"/>
        </w:rPr>
        <w:t>Improved ability to structure code using functions and loops.</w:t>
      </w:r>
    </w:p>
    <w:p w14:paraId="3ABEBB24" w14:textId="7B92792F" w:rsidR="008044DE" w:rsidRPr="008044DE" w:rsidRDefault="008044DE" w:rsidP="00E462FD">
      <w:pPr>
        <w:pStyle w:val="ListParagraph"/>
        <w:numPr>
          <w:ilvl w:val="0"/>
          <w:numId w:val="9"/>
        </w:numPr>
        <w:rPr>
          <w:rFonts w:ascii="Times New Roman" w:hAnsi="Times New Roman" w:cs="Times New Roman"/>
          <w:sz w:val="28"/>
          <w:szCs w:val="28"/>
        </w:rPr>
      </w:pPr>
      <w:r w:rsidRPr="008044DE">
        <w:rPr>
          <w:rFonts w:ascii="Times New Roman" w:hAnsi="Times New Roman" w:cs="Times New Roman"/>
          <w:sz w:val="28"/>
          <w:szCs w:val="28"/>
        </w:rPr>
        <w:lastRenderedPageBreak/>
        <w:t>Learned to create README.md and project documentation.</w:t>
      </w:r>
    </w:p>
    <w:p w14:paraId="1833C04F" w14:textId="527437D5" w:rsidR="008044DE" w:rsidRPr="008044DE" w:rsidRDefault="008044DE" w:rsidP="00E462FD">
      <w:pPr>
        <w:pStyle w:val="ListParagraph"/>
        <w:numPr>
          <w:ilvl w:val="0"/>
          <w:numId w:val="9"/>
        </w:numPr>
        <w:rPr>
          <w:rFonts w:ascii="Times New Roman" w:hAnsi="Times New Roman" w:cs="Times New Roman"/>
          <w:sz w:val="28"/>
          <w:szCs w:val="28"/>
        </w:rPr>
      </w:pPr>
      <w:r w:rsidRPr="008044DE">
        <w:rPr>
          <w:rFonts w:ascii="Times New Roman" w:hAnsi="Times New Roman" w:cs="Times New Roman"/>
          <w:sz w:val="28"/>
          <w:szCs w:val="28"/>
        </w:rPr>
        <w:t>Understood how software design requires both functional and non-functional thinking.</w:t>
      </w:r>
    </w:p>
    <w:p w14:paraId="3CA6C0A6" w14:textId="14654EF9" w:rsidR="008F7CF8" w:rsidRPr="008044DE" w:rsidRDefault="008044DE" w:rsidP="00E462FD">
      <w:pPr>
        <w:pStyle w:val="ListParagraph"/>
        <w:numPr>
          <w:ilvl w:val="0"/>
          <w:numId w:val="9"/>
        </w:numPr>
        <w:rPr>
          <w:rFonts w:ascii="Times New Roman" w:hAnsi="Times New Roman" w:cs="Times New Roman"/>
          <w:sz w:val="28"/>
          <w:szCs w:val="28"/>
        </w:rPr>
      </w:pPr>
      <w:r w:rsidRPr="008044DE">
        <w:rPr>
          <w:rFonts w:ascii="Times New Roman" w:hAnsi="Times New Roman" w:cs="Times New Roman"/>
          <w:sz w:val="28"/>
          <w:szCs w:val="28"/>
        </w:rPr>
        <w:t>Learned the importance of modular design for future scalability.</w:t>
      </w:r>
    </w:p>
    <w:p w14:paraId="1D11033B" w14:textId="77777777" w:rsidR="00DD1913" w:rsidRPr="00DD1913" w:rsidRDefault="00DD1913" w:rsidP="00DD1913">
      <w:pPr>
        <w:rPr>
          <w:rFonts w:ascii="Times New Roman" w:hAnsi="Times New Roman" w:cs="Times New Roman"/>
          <w:sz w:val="28"/>
          <w:szCs w:val="28"/>
        </w:rPr>
      </w:pPr>
    </w:p>
    <w:p w14:paraId="421AE03E" w14:textId="77777777" w:rsidR="009D36FA" w:rsidRPr="009D36FA" w:rsidRDefault="009D36FA" w:rsidP="009D36FA"/>
    <w:p w14:paraId="1BAA31FE" w14:textId="12C8A4E8" w:rsidR="004C7526" w:rsidRPr="00BC2BC0" w:rsidRDefault="004C7526" w:rsidP="004C7526">
      <w:pPr>
        <w:pStyle w:val="Heading2"/>
        <w:rPr>
          <w:rFonts w:ascii="Times New Roman" w:hAnsi="Times New Roman" w:cs="Times New Roman"/>
          <w:sz w:val="32"/>
          <w:szCs w:val="32"/>
        </w:rPr>
      </w:pPr>
      <w:r w:rsidRPr="00BC2BC0">
        <w:rPr>
          <w:rFonts w:ascii="Times New Roman" w:hAnsi="Times New Roman" w:cs="Times New Roman"/>
          <w:sz w:val="32"/>
          <w:szCs w:val="32"/>
        </w:rPr>
        <w:t xml:space="preserve">Future </w:t>
      </w:r>
      <w:r w:rsidR="008044DE">
        <w:rPr>
          <w:rFonts w:ascii="Times New Roman" w:hAnsi="Times New Roman" w:cs="Times New Roman"/>
          <w:sz w:val="32"/>
          <w:szCs w:val="32"/>
        </w:rPr>
        <w:t>Enhancements</w:t>
      </w:r>
    </w:p>
    <w:p w14:paraId="64615655" w14:textId="167C3A67" w:rsidR="004C7526" w:rsidRPr="00BC2BC0" w:rsidRDefault="004C7526" w:rsidP="004C7526">
      <w:pPr>
        <w:rPr>
          <w:rFonts w:ascii="Times New Roman" w:hAnsi="Times New Roman" w:cs="Times New Roman"/>
          <w:sz w:val="32"/>
          <w:szCs w:val="32"/>
        </w:rPr>
      </w:pPr>
      <w:r w:rsidRPr="00BC2BC0">
        <w:rPr>
          <w:rFonts w:ascii="Times New Roman" w:hAnsi="Times New Roman" w:cs="Times New Roman"/>
          <w:sz w:val="32"/>
          <w:szCs w:val="32"/>
        </w:rPr>
        <w:t>The project can be expanded in several ways to make it more interactive:</w:t>
      </w:r>
    </w:p>
    <w:p w14:paraId="48476A69" w14:textId="42E3DFF0" w:rsidR="004C7526" w:rsidRPr="00BC2BC0" w:rsidRDefault="004C7526" w:rsidP="00E462FD">
      <w:pPr>
        <w:pStyle w:val="ListParagraph"/>
        <w:numPr>
          <w:ilvl w:val="0"/>
          <w:numId w:val="5"/>
        </w:numPr>
        <w:rPr>
          <w:rFonts w:ascii="Times New Roman" w:hAnsi="Times New Roman" w:cs="Times New Roman"/>
          <w:sz w:val="32"/>
          <w:szCs w:val="32"/>
        </w:rPr>
      </w:pPr>
      <w:r w:rsidRPr="00BC2BC0">
        <w:rPr>
          <w:rFonts w:ascii="Times New Roman" w:hAnsi="Times New Roman" w:cs="Times New Roman"/>
          <w:sz w:val="32"/>
          <w:szCs w:val="32"/>
        </w:rPr>
        <w:t>Adding a database to store user profiles, salary history</w:t>
      </w:r>
      <w:r w:rsidR="0010781C" w:rsidRPr="00BC2BC0">
        <w:rPr>
          <w:rFonts w:ascii="Times New Roman" w:hAnsi="Times New Roman" w:cs="Times New Roman"/>
          <w:sz w:val="32"/>
          <w:szCs w:val="32"/>
        </w:rPr>
        <w:t xml:space="preserve"> and recommendation logs.</w:t>
      </w:r>
    </w:p>
    <w:p w14:paraId="5C54429A" w14:textId="7909BCC1" w:rsidR="0010781C" w:rsidRPr="00BC2BC0" w:rsidRDefault="0010781C" w:rsidP="00E462FD">
      <w:pPr>
        <w:pStyle w:val="ListParagraph"/>
        <w:numPr>
          <w:ilvl w:val="0"/>
          <w:numId w:val="5"/>
        </w:numPr>
        <w:rPr>
          <w:rFonts w:ascii="Times New Roman" w:hAnsi="Times New Roman" w:cs="Times New Roman"/>
          <w:sz w:val="32"/>
          <w:szCs w:val="32"/>
        </w:rPr>
      </w:pPr>
      <w:r w:rsidRPr="00BC2BC0">
        <w:rPr>
          <w:rFonts w:ascii="Times New Roman" w:hAnsi="Times New Roman" w:cs="Times New Roman"/>
          <w:sz w:val="32"/>
          <w:szCs w:val="32"/>
        </w:rPr>
        <w:t>Integrating real-time financial data such as FD interest rates, mutual fund performance and stock market trends.</w:t>
      </w:r>
    </w:p>
    <w:p w14:paraId="2C81E78E" w14:textId="7FAABA81" w:rsidR="0010781C" w:rsidRPr="00BC2BC0" w:rsidRDefault="0010781C" w:rsidP="00E462FD">
      <w:pPr>
        <w:pStyle w:val="ListParagraph"/>
        <w:numPr>
          <w:ilvl w:val="0"/>
          <w:numId w:val="5"/>
        </w:numPr>
        <w:rPr>
          <w:rFonts w:ascii="Times New Roman" w:hAnsi="Times New Roman" w:cs="Times New Roman"/>
          <w:sz w:val="32"/>
          <w:szCs w:val="32"/>
        </w:rPr>
      </w:pPr>
      <w:r w:rsidRPr="00BC2BC0">
        <w:rPr>
          <w:rFonts w:ascii="Times New Roman" w:hAnsi="Times New Roman" w:cs="Times New Roman"/>
          <w:sz w:val="32"/>
          <w:szCs w:val="32"/>
        </w:rPr>
        <w:t>Introducing goal-based planning- (ex- saving for education, travel, retirement).</w:t>
      </w:r>
    </w:p>
    <w:p w14:paraId="4DD36B10" w14:textId="2FD0CE64" w:rsidR="0010781C" w:rsidRPr="00BC2BC0" w:rsidRDefault="0010781C" w:rsidP="00E462FD">
      <w:pPr>
        <w:pStyle w:val="ListParagraph"/>
        <w:numPr>
          <w:ilvl w:val="0"/>
          <w:numId w:val="5"/>
        </w:numPr>
        <w:rPr>
          <w:rFonts w:ascii="Times New Roman" w:hAnsi="Times New Roman" w:cs="Times New Roman"/>
          <w:sz w:val="32"/>
          <w:szCs w:val="32"/>
        </w:rPr>
      </w:pPr>
      <w:r w:rsidRPr="00BC2BC0">
        <w:rPr>
          <w:rFonts w:ascii="Times New Roman" w:hAnsi="Times New Roman" w:cs="Times New Roman"/>
          <w:sz w:val="32"/>
          <w:szCs w:val="32"/>
        </w:rPr>
        <w:t>Building a graphical user interface (GUI) using Tkinter or a website version using HTML/CSS.</w:t>
      </w:r>
    </w:p>
    <w:p w14:paraId="7655B4D5" w14:textId="4ED98B2B" w:rsidR="0010781C" w:rsidRPr="00BC2BC0" w:rsidRDefault="0010781C" w:rsidP="00E462FD">
      <w:pPr>
        <w:pStyle w:val="ListParagraph"/>
        <w:numPr>
          <w:ilvl w:val="0"/>
          <w:numId w:val="5"/>
        </w:numPr>
        <w:rPr>
          <w:rFonts w:ascii="Times New Roman" w:hAnsi="Times New Roman" w:cs="Times New Roman"/>
          <w:sz w:val="32"/>
          <w:szCs w:val="32"/>
        </w:rPr>
      </w:pPr>
      <w:r w:rsidRPr="00BC2BC0">
        <w:rPr>
          <w:rFonts w:ascii="Times New Roman" w:hAnsi="Times New Roman" w:cs="Times New Roman"/>
          <w:sz w:val="32"/>
          <w:szCs w:val="32"/>
        </w:rPr>
        <w:t>Adding personalized alerts based on market conditions or salary updates.</w:t>
      </w:r>
    </w:p>
    <w:p w14:paraId="06B2EDEC" w14:textId="39149D93" w:rsidR="0010781C" w:rsidRPr="00BC2BC0" w:rsidRDefault="0010781C" w:rsidP="00E462FD">
      <w:pPr>
        <w:pStyle w:val="ListParagraph"/>
        <w:numPr>
          <w:ilvl w:val="0"/>
          <w:numId w:val="5"/>
        </w:numPr>
        <w:rPr>
          <w:rFonts w:ascii="Times New Roman" w:hAnsi="Times New Roman" w:cs="Times New Roman"/>
          <w:sz w:val="32"/>
          <w:szCs w:val="32"/>
        </w:rPr>
      </w:pPr>
      <w:r w:rsidRPr="00BC2BC0">
        <w:rPr>
          <w:rFonts w:ascii="Times New Roman" w:hAnsi="Times New Roman" w:cs="Times New Roman"/>
          <w:sz w:val="32"/>
          <w:szCs w:val="32"/>
        </w:rPr>
        <w:t>Providing Investment Calculators (SIP Calculator, FD Calculator, compound interest calculator).</w:t>
      </w:r>
    </w:p>
    <w:p w14:paraId="7D26E5B1" w14:textId="7B0E6267" w:rsidR="00B74F7D" w:rsidRDefault="0010781C" w:rsidP="00E462FD">
      <w:pPr>
        <w:pStyle w:val="ListParagraph"/>
        <w:numPr>
          <w:ilvl w:val="0"/>
          <w:numId w:val="5"/>
        </w:numPr>
        <w:rPr>
          <w:rFonts w:ascii="Times New Roman" w:hAnsi="Times New Roman" w:cs="Times New Roman"/>
          <w:sz w:val="32"/>
          <w:szCs w:val="32"/>
        </w:rPr>
      </w:pPr>
      <w:r w:rsidRPr="00BC2BC0">
        <w:rPr>
          <w:rFonts w:ascii="Times New Roman" w:hAnsi="Times New Roman" w:cs="Times New Roman"/>
          <w:sz w:val="32"/>
          <w:szCs w:val="32"/>
        </w:rPr>
        <w:t>Developing a mobile-friendly app for easy access and user convenience.</w:t>
      </w:r>
    </w:p>
    <w:p w14:paraId="7425D146" w14:textId="77777777" w:rsidR="00BC2BC0" w:rsidRPr="00BC2BC0" w:rsidRDefault="00BC2BC0" w:rsidP="004018A1">
      <w:pPr>
        <w:rPr>
          <w:rFonts w:ascii="Times New Roman" w:hAnsi="Times New Roman" w:cs="Times New Roman"/>
          <w:sz w:val="32"/>
          <w:szCs w:val="32"/>
        </w:rPr>
      </w:pPr>
    </w:p>
    <w:p w14:paraId="65ABFC7B" w14:textId="7DB4C383" w:rsidR="00FC0F6C" w:rsidRPr="00BC2BC0" w:rsidRDefault="008044DE" w:rsidP="00FC0F6C">
      <w:pPr>
        <w:pStyle w:val="Heading2"/>
        <w:rPr>
          <w:rFonts w:ascii="Times New Roman" w:hAnsi="Times New Roman" w:cs="Times New Roman"/>
          <w:sz w:val="32"/>
          <w:szCs w:val="32"/>
        </w:rPr>
      </w:pPr>
      <w:r>
        <w:rPr>
          <w:rFonts w:ascii="Times New Roman" w:hAnsi="Times New Roman" w:cs="Times New Roman"/>
          <w:sz w:val="32"/>
          <w:szCs w:val="32"/>
        </w:rPr>
        <w:t>References</w:t>
      </w:r>
    </w:p>
    <w:p w14:paraId="433419D3" w14:textId="44DDF418" w:rsidR="00FC0F6C" w:rsidRPr="00BC2BC0" w:rsidRDefault="00FC0F6C" w:rsidP="00E462FD">
      <w:pPr>
        <w:pStyle w:val="ListParagraph"/>
        <w:numPr>
          <w:ilvl w:val="0"/>
          <w:numId w:val="3"/>
        </w:numPr>
        <w:rPr>
          <w:rFonts w:ascii="Times New Roman" w:hAnsi="Times New Roman" w:cs="Times New Roman"/>
          <w:sz w:val="32"/>
          <w:szCs w:val="32"/>
        </w:rPr>
      </w:pPr>
      <w:hyperlink r:id="rId11" w:history="1">
        <w:r w:rsidRPr="00BC2BC0">
          <w:rPr>
            <w:rStyle w:val="Hyperlink"/>
            <w:rFonts w:ascii="Times New Roman" w:hAnsi="Times New Roman" w:cs="Times New Roman"/>
            <w:sz w:val="32"/>
            <w:szCs w:val="32"/>
          </w:rPr>
          <w:t>https://ankurwarikoo.com</w:t>
        </w:r>
      </w:hyperlink>
    </w:p>
    <w:p w14:paraId="7F885705" w14:textId="50B59DFA" w:rsidR="00FC0F6C" w:rsidRPr="00BC2BC0" w:rsidRDefault="00FC0F6C" w:rsidP="00E462FD">
      <w:pPr>
        <w:pStyle w:val="ListParagraph"/>
        <w:numPr>
          <w:ilvl w:val="0"/>
          <w:numId w:val="3"/>
        </w:numPr>
        <w:rPr>
          <w:rFonts w:ascii="Times New Roman" w:hAnsi="Times New Roman" w:cs="Times New Roman"/>
          <w:sz w:val="32"/>
          <w:szCs w:val="32"/>
        </w:rPr>
      </w:pPr>
      <w:hyperlink r:id="rId12" w:history="1">
        <w:r w:rsidRPr="00BC2BC0">
          <w:rPr>
            <w:rStyle w:val="Hyperlink"/>
            <w:rFonts w:ascii="Times New Roman" w:hAnsi="Times New Roman" w:cs="Times New Roman"/>
            <w:sz w:val="32"/>
            <w:szCs w:val="32"/>
          </w:rPr>
          <w:t>www.youtube.com</w:t>
        </w:r>
      </w:hyperlink>
    </w:p>
    <w:p w14:paraId="5E57BBE8" w14:textId="147FF708" w:rsidR="001267AE" w:rsidRPr="00AE79F4" w:rsidRDefault="00FC0F6C" w:rsidP="00E462FD">
      <w:pPr>
        <w:pStyle w:val="ListParagraph"/>
        <w:numPr>
          <w:ilvl w:val="0"/>
          <w:numId w:val="3"/>
        </w:numPr>
        <w:rPr>
          <w:rFonts w:ascii="Times New Roman" w:hAnsi="Times New Roman" w:cs="Times New Roman"/>
          <w:sz w:val="32"/>
          <w:szCs w:val="32"/>
        </w:rPr>
      </w:pPr>
      <w:hyperlink r:id="rId13" w:history="1">
        <w:r w:rsidRPr="00BC2BC0">
          <w:rPr>
            <w:rStyle w:val="Hyperlink"/>
            <w:rFonts w:ascii="Times New Roman" w:hAnsi="Times New Roman" w:cs="Times New Roman"/>
            <w:sz w:val="32"/>
            <w:szCs w:val="32"/>
          </w:rPr>
          <w:t>https://colab.research.google.com</w:t>
        </w:r>
      </w:hyperlink>
    </w:p>
    <w:sectPr w:rsidR="001267AE" w:rsidRPr="00AE79F4">
      <w:footerReference w:type="default" r:id="rId14"/>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BC24B" w14:textId="77777777" w:rsidR="00986A16" w:rsidRDefault="00986A16" w:rsidP="00C6554A">
      <w:pPr>
        <w:spacing w:before="0" w:after="0" w:line="240" w:lineRule="auto"/>
      </w:pPr>
      <w:r>
        <w:separator/>
      </w:r>
    </w:p>
  </w:endnote>
  <w:endnote w:type="continuationSeparator" w:id="0">
    <w:p w14:paraId="52168510" w14:textId="77777777" w:rsidR="00986A16" w:rsidRDefault="00986A16"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978F4" w14:textId="77777777" w:rsidR="001545F4"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3E396" w14:textId="77777777" w:rsidR="00986A16" w:rsidRDefault="00986A16" w:rsidP="00C6554A">
      <w:pPr>
        <w:spacing w:before="0" w:after="0" w:line="240" w:lineRule="auto"/>
      </w:pPr>
      <w:r>
        <w:separator/>
      </w:r>
    </w:p>
  </w:footnote>
  <w:footnote w:type="continuationSeparator" w:id="0">
    <w:p w14:paraId="69E84852" w14:textId="77777777" w:rsidR="00986A16" w:rsidRDefault="00986A16"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0F85253"/>
    <w:multiLevelType w:val="hybridMultilevel"/>
    <w:tmpl w:val="D0840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14C35"/>
    <w:multiLevelType w:val="hybridMultilevel"/>
    <w:tmpl w:val="A05A4A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E0227"/>
    <w:multiLevelType w:val="hybridMultilevel"/>
    <w:tmpl w:val="7E5AA660"/>
    <w:lvl w:ilvl="0" w:tplc="04090011">
      <w:start w:val="1"/>
      <w:numFmt w:val="decimal"/>
      <w:lvlText w:val="%1)"/>
      <w:lvlJc w:val="left"/>
      <w:pPr>
        <w:ind w:left="720" w:hanging="360"/>
      </w:pPr>
    </w:lvl>
    <w:lvl w:ilvl="1" w:tplc="6290BBF2">
      <w:start w:val="1"/>
      <w:numFmt w:val="decimal"/>
      <w:lvlText w:val="%2."/>
      <w:lvlJc w:val="left"/>
      <w:pPr>
        <w:ind w:left="1440" w:hanging="360"/>
      </w:pPr>
      <w:rPr>
        <w:rFonts w:hint="default"/>
      </w:rPr>
    </w:lvl>
    <w:lvl w:ilvl="2" w:tplc="262CC4B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9712A1"/>
    <w:multiLevelType w:val="hybridMultilevel"/>
    <w:tmpl w:val="A6661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0F6E"/>
    <w:multiLevelType w:val="hybridMultilevel"/>
    <w:tmpl w:val="F8E06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3F4DBD"/>
    <w:multiLevelType w:val="hybridMultilevel"/>
    <w:tmpl w:val="0074A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A23616"/>
    <w:multiLevelType w:val="hybridMultilevel"/>
    <w:tmpl w:val="2D3CC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C771D"/>
    <w:multiLevelType w:val="hybridMultilevel"/>
    <w:tmpl w:val="3AC28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36BCE"/>
    <w:multiLevelType w:val="hybridMultilevel"/>
    <w:tmpl w:val="A8204C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05E24"/>
    <w:multiLevelType w:val="hybridMultilevel"/>
    <w:tmpl w:val="F48640BE"/>
    <w:lvl w:ilvl="0" w:tplc="04090001">
      <w:start w:val="1"/>
      <w:numFmt w:val="bullet"/>
      <w:lvlText w:val=""/>
      <w:lvlJc w:val="left"/>
      <w:pPr>
        <w:ind w:left="121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1F5742"/>
    <w:multiLevelType w:val="hybridMultilevel"/>
    <w:tmpl w:val="65586D10"/>
    <w:lvl w:ilvl="0" w:tplc="CC6266DC">
      <w:start w:val="1"/>
      <w:numFmt w:val="bullet"/>
      <w:lvlText w:val="-"/>
      <w:lvlJc w:val="left"/>
      <w:pPr>
        <w:ind w:left="720" w:hanging="360"/>
      </w:pPr>
      <w:rPr>
        <w:rFonts w:ascii="Constantia" w:eastAsiaTheme="minorHAnsi" w:hAnsi="Constant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C835D8"/>
    <w:multiLevelType w:val="hybridMultilevel"/>
    <w:tmpl w:val="98A45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B2B4A"/>
    <w:multiLevelType w:val="hybridMultilevel"/>
    <w:tmpl w:val="E5B010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B71090"/>
    <w:multiLevelType w:val="hybridMultilevel"/>
    <w:tmpl w:val="25440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EE3CA0"/>
    <w:multiLevelType w:val="hybridMultilevel"/>
    <w:tmpl w:val="06F40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8175C5"/>
    <w:multiLevelType w:val="hybridMultilevel"/>
    <w:tmpl w:val="C3DC7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97235B"/>
    <w:multiLevelType w:val="hybridMultilevel"/>
    <w:tmpl w:val="17D49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94B67"/>
    <w:multiLevelType w:val="hybridMultilevel"/>
    <w:tmpl w:val="BB949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753C8A"/>
    <w:multiLevelType w:val="hybridMultilevel"/>
    <w:tmpl w:val="66449A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6020771">
    <w:abstractNumId w:val="0"/>
  </w:num>
  <w:num w:numId="2" w16cid:durableId="1463228179">
    <w:abstractNumId w:val="1"/>
  </w:num>
  <w:num w:numId="3" w16cid:durableId="1836265537">
    <w:abstractNumId w:val="12"/>
  </w:num>
  <w:num w:numId="4" w16cid:durableId="1110510450">
    <w:abstractNumId w:val="7"/>
  </w:num>
  <w:num w:numId="5" w16cid:durableId="2106656460">
    <w:abstractNumId w:val="6"/>
  </w:num>
  <w:num w:numId="6" w16cid:durableId="1629315855">
    <w:abstractNumId w:val="11"/>
  </w:num>
  <w:num w:numId="7" w16cid:durableId="498231299">
    <w:abstractNumId w:val="5"/>
  </w:num>
  <w:num w:numId="8" w16cid:durableId="248081411">
    <w:abstractNumId w:val="3"/>
  </w:num>
  <w:num w:numId="9" w16cid:durableId="348608760">
    <w:abstractNumId w:val="20"/>
  </w:num>
  <w:num w:numId="10" w16cid:durableId="1901281062">
    <w:abstractNumId w:val="13"/>
  </w:num>
  <w:num w:numId="11" w16cid:durableId="1666204827">
    <w:abstractNumId w:val="9"/>
  </w:num>
  <w:num w:numId="12" w16cid:durableId="71851980">
    <w:abstractNumId w:val="18"/>
  </w:num>
  <w:num w:numId="13" w16cid:durableId="912397065">
    <w:abstractNumId w:val="4"/>
  </w:num>
  <w:num w:numId="14" w16cid:durableId="1742023308">
    <w:abstractNumId w:val="17"/>
  </w:num>
  <w:num w:numId="15" w16cid:durableId="1581912729">
    <w:abstractNumId w:val="10"/>
  </w:num>
  <w:num w:numId="16" w16cid:durableId="119421227">
    <w:abstractNumId w:val="19"/>
  </w:num>
  <w:num w:numId="17" w16cid:durableId="1046679380">
    <w:abstractNumId w:val="8"/>
  </w:num>
  <w:num w:numId="18" w16cid:durableId="181479546">
    <w:abstractNumId w:val="2"/>
  </w:num>
  <w:num w:numId="19" w16cid:durableId="1633559936">
    <w:abstractNumId w:val="16"/>
  </w:num>
  <w:num w:numId="20" w16cid:durableId="459618947">
    <w:abstractNumId w:val="15"/>
  </w:num>
  <w:num w:numId="21" w16cid:durableId="854925025">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30"/>
    <w:rsid w:val="00004C8A"/>
    <w:rsid w:val="00027272"/>
    <w:rsid w:val="0003729F"/>
    <w:rsid w:val="00051637"/>
    <w:rsid w:val="0005541D"/>
    <w:rsid w:val="000711E7"/>
    <w:rsid w:val="000A36C1"/>
    <w:rsid w:val="000A47B6"/>
    <w:rsid w:val="000D3C74"/>
    <w:rsid w:val="000E6718"/>
    <w:rsid w:val="000F3904"/>
    <w:rsid w:val="000F3C06"/>
    <w:rsid w:val="000F7D51"/>
    <w:rsid w:val="0010781C"/>
    <w:rsid w:val="001267AE"/>
    <w:rsid w:val="00145827"/>
    <w:rsid w:val="00150B1C"/>
    <w:rsid w:val="001545F4"/>
    <w:rsid w:val="001A11F4"/>
    <w:rsid w:val="001A5A81"/>
    <w:rsid w:val="001B16F4"/>
    <w:rsid w:val="001B2E05"/>
    <w:rsid w:val="001D406D"/>
    <w:rsid w:val="001F5D19"/>
    <w:rsid w:val="002039C4"/>
    <w:rsid w:val="002075FC"/>
    <w:rsid w:val="00227B5D"/>
    <w:rsid w:val="002554CD"/>
    <w:rsid w:val="00293B83"/>
    <w:rsid w:val="002971D1"/>
    <w:rsid w:val="002B4294"/>
    <w:rsid w:val="002D131B"/>
    <w:rsid w:val="002D7501"/>
    <w:rsid w:val="002F50E9"/>
    <w:rsid w:val="003030FC"/>
    <w:rsid w:val="00305984"/>
    <w:rsid w:val="00311B17"/>
    <w:rsid w:val="00333D0D"/>
    <w:rsid w:val="0034562B"/>
    <w:rsid w:val="003653AC"/>
    <w:rsid w:val="003768EE"/>
    <w:rsid w:val="00377C80"/>
    <w:rsid w:val="00383650"/>
    <w:rsid w:val="00385E32"/>
    <w:rsid w:val="003C0925"/>
    <w:rsid w:val="003E0AAE"/>
    <w:rsid w:val="004018A1"/>
    <w:rsid w:val="00416A6F"/>
    <w:rsid w:val="00426366"/>
    <w:rsid w:val="00427288"/>
    <w:rsid w:val="004A3DAE"/>
    <w:rsid w:val="004C049F"/>
    <w:rsid w:val="004C7526"/>
    <w:rsid w:val="005000E2"/>
    <w:rsid w:val="00513683"/>
    <w:rsid w:val="00524714"/>
    <w:rsid w:val="006012D6"/>
    <w:rsid w:val="00607F6B"/>
    <w:rsid w:val="00641FD1"/>
    <w:rsid w:val="00670EBE"/>
    <w:rsid w:val="006A3CE7"/>
    <w:rsid w:val="006E76F3"/>
    <w:rsid w:val="007266B7"/>
    <w:rsid w:val="00742345"/>
    <w:rsid w:val="00744A80"/>
    <w:rsid w:val="00791C29"/>
    <w:rsid w:val="007C04E9"/>
    <w:rsid w:val="007D1FEC"/>
    <w:rsid w:val="007E1330"/>
    <w:rsid w:val="008044DE"/>
    <w:rsid w:val="00811125"/>
    <w:rsid w:val="00812F17"/>
    <w:rsid w:val="00823E48"/>
    <w:rsid w:val="00830099"/>
    <w:rsid w:val="008301B4"/>
    <w:rsid w:val="00836277"/>
    <w:rsid w:val="00842A76"/>
    <w:rsid w:val="008473BD"/>
    <w:rsid w:val="00882A27"/>
    <w:rsid w:val="008978F9"/>
    <w:rsid w:val="008A0C99"/>
    <w:rsid w:val="008C1845"/>
    <w:rsid w:val="008C213C"/>
    <w:rsid w:val="008E6ECD"/>
    <w:rsid w:val="008F3DF3"/>
    <w:rsid w:val="008F7CF8"/>
    <w:rsid w:val="00911392"/>
    <w:rsid w:val="00932FB0"/>
    <w:rsid w:val="009563B6"/>
    <w:rsid w:val="00965E42"/>
    <w:rsid w:val="00966CB1"/>
    <w:rsid w:val="00986A16"/>
    <w:rsid w:val="009B00A7"/>
    <w:rsid w:val="009B4F8E"/>
    <w:rsid w:val="009C53BB"/>
    <w:rsid w:val="009C720E"/>
    <w:rsid w:val="009D36FA"/>
    <w:rsid w:val="009D3DC0"/>
    <w:rsid w:val="009D67CC"/>
    <w:rsid w:val="009E51C9"/>
    <w:rsid w:val="009E57E3"/>
    <w:rsid w:val="00A137AA"/>
    <w:rsid w:val="00A179EF"/>
    <w:rsid w:val="00A36A23"/>
    <w:rsid w:val="00A441D1"/>
    <w:rsid w:val="00A62269"/>
    <w:rsid w:val="00A6722F"/>
    <w:rsid w:val="00AB476F"/>
    <w:rsid w:val="00AB4908"/>
    <w:rsid w:val="00AC20F7"/>
    <w:rsid w:val="00AE703E"/>
    <w:rsid w:val="00AE79F4"/>
    <w:rsid w:val="00AF54F0"/>
    <w:rsid w:val="00B338F9"/>
    <w:rsid w:val="00B33D9F"/>
    <w:rsid w:val="00B64AD4"/>
    <w:rsid w:val="00B74F7D"/>
    <w:rsid w:val="00B97FCB"/>
    <w:rsid w:val="00BB4EC9"/>
    <w:rsid w:val="00BC2BC0"/>
    <w:rsid w:val="00BE2199"/>
    <w:rsid w:val="00BF42CA"/>
    <w:rsid w:val="00C13A3A"/>
    <w:rsid w:val="00C15DD7"/>
    <w:rsid w:val="00C17C7A"/>
    <w:rsid w:val="00C265C3"/>
    <w:rsid w:val="00C45C5C"/>
    <w:rsid w:val="00C6554A"/>
    <w:rsid w:val="00C878C2"/>
    <w:rsid w:val="00C92018"/>
    <w:rsid w:val="00CA5B7D"/>
    <w:rsid w:val="00CA5FDC"/>
    <w:rsid w:val="00CC4DA1"/>
    <w:rsid w:val="00CD3BCF"/>
    <w:rsid w:val="00D10C37"/>
    <w:rsid w:val="00D621B1"/>
    <w:rsid w:val="00D67625"/>
    <w:rsid w:val="00D71CD7"/>
    <w:rsid w:val="00D72F43"/>
    <w:rsid w:val="00D9504B"/>
    <w:rsid w:val="00DD1913"/>
    <w:rsid w:val="00DD59B2"/>
    <w:rsid w:val="00DE67B1"/>
    <w:rsid w:val="00DF0263"/>
    <w:rsid w:val="00E03601"/>
    <w:rsid w:val="00E0663B"/>
    <w:rsid w:val="00E21E4B"/>
    <w:rsid w:val="00E37AA0"/>
    <w:rsid w:val="00E462FD"/>
    <w:rsid w:val="00EA00F6"/>
    <w:rsid w:val="00ED3B86"/>
    <w:rsid w:val="00ED7C44"/>
    <w:rsid w:val="00EF70B3"/>
    <w:rsid w:val="00F141B1"/>
    <w:rsid w:val="00FB3DEB"/>
    <w:rsid w:val="00FC0F6C"/>
    <w:rsid w:val="00FC6999"/>
    <w:rsid w:val="00FD01A8"/>
    <w:rsid w:val="00FE5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5F12A"/>
  <w15:chartTrackingRefBased/>
  <w15:docId w15:val="{0D47ABA8-600D-47A1-8B86-44293514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2"/>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1"/>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9C720E"/>
    <w:pPr>
      <w:ind w:left="720"/>
      <w:contextualSpacing/>
    </w:pPr>
  </w:style>
  <w:style w:type="character" w:styleId="UnresolvedMention">
    <w:name w:val="Unresolved Mention"/>
    <w:basedOn w:val="DefaultParagraphFont"/>
    <w:uiPriority w:val="99"/>
    <w:semiHidden/>
    <w:unhideWhenUsed/>
    <w:rsid w:val="00FC0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lab.research.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youtub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nkurwarikoo.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Local\Microsoft\Office\16.0\DTS\en-US%7bBB405281-C10F-4D5F-82AA-F169B569825B%7d\%7b1380DE0E-06F7-4E26-AADB-FF48D1CAE020%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{1380DE0E-06F7-4E26-AADB-FF48D1CAE020}TF1f75cea0-c848-4caf-b47d-6cb36ce18799d83c335b_win32-12e0587c7c54</Template>
  <TotalTime>1</TotalTime>
  <Pages>13</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Aadra Khattri</cp:lastModifiedBy>
  <cp:revision>3</cp:revision>
  <dcterms:created xsi:type="dcterms:W3CDTF">2025-11-24T18:29:00Z</dcterms:created>
  <dcterms:modified xsi:type="dcterms:W3CDTF">2025-11-24T18:29:00Z</dcterms:modified>
</cp:coreProperties>
</file>